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C8711" w14:textId="59636AE0" w:rsidR="00952F7D" w:rsidRPr="00A226F8" w:rsidRDefault="00952F7D" w:rsidP="00A602AF">
      <w:pPr>
        <w:pStyle w:val="Delimitadorgrfico"/>
        <w:rPr>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A226F8" w14:paraId="481856D9" w14:textId="77777777" w:rsidTr="00A07DCE">
        <w:trPr>
          <w:trHeight w:val="2341"/>
        </w:trPr>
        <w:tc>
          <w:tcPr>
            <w:tcW w:w="9350" w:type="dxa"/>
            <w:gridSpan w:val="2"/>
            <w:vAlign w:val="center"/>
          </w:tcPr>
          <w:p w14:paraId="32E64CAD" w14:textId="2359D1B3" w:rsidR="00A602AF" w:rsidRPr="0070526E" w:rsidRDefault="0070526E" w:rsidP="00A123DD">
            <w:pPr>
              <w:pStyle w:val="Ttulo1"/>
              <w:rPr>
                <w:noProof/>
                <w:sz w:val="56"/>
                <w:szCs w:val="56"/>
              </w:rPr>
            </w:pPr>
            <w:r w:rsidRPr="0070526E">
              <w:rPr>
                <w:noProof/>
                <w:sz w:val="56"/>
                <w:szCs w:val="56"/>
              </w:rPr>
              <w:t>Fundamentos de la Analítica de Datos</w:t>
            </w:r>
          </w:p>
        </w:tc>
      </w:tr>
      <w:tr w:rsidR="00A602AF" w:rsidRPr="00A226F8" w14:paraId="59B72900" w14:textId="77777777" w:rsidTr="00A07DCE">
        <w:trPr>
          <w:trHeight w:val="8895"/>
        </w:trPr>
        <w:tc>
          <w:tcPr>
            <w:tcW w:w="4675" w:type="dxa"/>
            <w:vAlign w:val="center"/>
          </w:tcPr>
          <w:p w14:paraId="68C8A00A" w14:textId="2CBF2B75" w:rsidR="00A602AF" w:rsidRPr="00A226F8" w:rsidRDefault="0070526E" w:rsidP="00A602AF">
            <w:pPr>
              <w:rPr>
                <w:noProof/>
              </w:rPr>
            </w:pPr>
            <w:r>
              <w:rPr>
                <w:noProof/>
              </w:rPr>
              <w:drawing>
                <wp:inline distT="0" distB="0" distL="0" distR="0" wp14:anchorId="01320203" wp14:editId="5C757326">
                  <wp:extent cx="782559" cy="1120524"/>
                  <wp:effectExtent l="0" t="0" r="0" b="3810"/>
                  <wp:docPr id="6" name="Imagen 6" descr="About | Ciencias de la Computación Segundo Semestre U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 Ciencias de la Computación Segundo Semestre U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1249" cy="1161605"/>
                          </a:xfrm>
                          <a:prstGeom prst="rect">
                            <a:avLst/>
                          </a:prstGeom>
                          <a:noFill/>
                          <a:ln>
                            <a:noFill/>
                          </a:ln>
                        </pic:spPr>
                      </pic:pic>
                    </a:graphicData>
                  </a:graphic>
                </wp:inline>
              </w:drawing>
            </w:r>
          </w:p>
        </w:tc>
        <w:tc>
          <w:tcPr>
            <w:tcW w:w="4675" w:type="dxa"/>
          </w:tcPr>
          <w:p w14:paraId="73B09E55" w14:textId="5607ED23" w:rsidR="00A602AF" w:rsidRPr="00A226F8" w:rsidRDefault="0070526E">
            <w:pPr>
              <w:rPr>
                <w:noProof/>
              </w:rPr>
            </w:pPr>
            <w:r w:rsidRPr="00A226F8">
              <w:rPr>
                <w:noProof/>
                <w:lang w:bidi="es-ES"/>
              </w:rPr>
              <w:drawing>
                <wp:anchor distT="0" distB="0" distL="114300" distR="114300" simplePos="0" relativeHeight="251665407" behindDoc="1" locked="0" layoutInCell="1" allowOverlap="1" wp14:anchorId="707EBEE3" wp14:editId="30C904FF">
                  <wp:simplePos x="0" y="0"/>
                  <wp:positionH relativeFrom="margin">
                    <wp:posOffset>-3092686</wp:posOffset>
                  </wp:positionH>
                  <wp:positionV relativeFrom="margin">
                    <wp:posOffset>-88885</wp:posOffset>
                  </wp:positionV>
                  <wp:extent cx="6546850" cy="7452237"/>
                  <wp:effectExtent l="0" t="0" r="6350" b="0"/>
                  <wp:wrapNone/>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551593" cy="7457635"/>
                          </a:xfrm>
                          <a:prstGeom prst="rect">
                            <a:avLst/>
                          </a:prstGeom>
                        </pic:spPr>
                      </pic:pic>
                    </a:graphicData>
                  </a:graphic>
                  <wp14:sizeRelH relativeFrom="page">
                    <wp14:pctWidth>0</wp14:pctWidth>
                  </wp14:sizeRelH>
                  <wp14:sizeRelV relativeFrom="page">
                    <wp14:pctHeight>0</wp14:pctHeight>
                  </wp14:sizeRelV>
                </wp:anchor>
              </w:drawing>
            </w:r>
            <w:r w:rsidRPr="00A226F8">
              <w:rPr>
                <w:noProof/>
                <w:lang w:bidi="es-ES"/>
              </w:rPr>
              <mc:AlternateContent>
                <mc:Choice Requires="wps">
                  <w:drawing>
                    <wp:anchor distT="0" distB="0" distL="114300" distR="114300" simplePos="0" relativeHeight="251673600" behindDoc="1" locked="0" layoutInCell="1" allowOverlap="1" wp14:anchorId="1929C715" wp14:editId="61AD0D19">
                      <wp:simplePos x="0" y="0"/>
                      <wp:positionH relativeFrom="column">
                        <wp:posOffset>-3113951</wp:posOffset>
                      </wp:positionH>
                      <wp:positionV relativeFrom="paragraph">
                        <wp:posOffset>1367774</wp:posOffset>
                      </wp:positionV>
                      <wp:extent cx="5454502" cy="6022163"/>
                      <wp:effectExtent l="0" t="0" r="0" b="0"/>
                      <wp:wrapNone/>
                      <wp:docPr id="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54502" cy="60221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9955E12" id="Forma" o:spid="_x0000_s1026" alt="&quot;&quot;" style="position:absolute;margin-left:-245.2pt;margin-top:107.7pt;width:429.5pt;height:474.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" path="m,l21600,14168r,7432l,21600,,xe" fillcolor="#3494ba [3204]" stroked="f" strokeweight="1pt">
                      <v:stroke miterlimit="4" joinstyle="miter"/>
                      <v:path arrowok="t" o:extrusionok="f" o:connecttype="custom" o:connectlocs="2727251,3011082;2727251,3011082;2727251,3011082;2727251,3011082" o:connectangles="0,90,180,270"/>
                    </v:shape>
                  </w:pict>
                </mc:Fallback>
              </mc:AlternateContent>
            </w:r>
          </w:p>
        </w:tc>
      </w:tr>
      <w:tr w:rsidR="00A602AF" w:rsidRPr="00A226F8" w14:paraId="7BC12FCA" w14:textId="77777777" w:rsidTr="00A07DCE">
        <w:trPr>
          <w:trHeight w:val="2718"/>
        </w:trPr>
        <w:tc>
          <w:tcPr>
            <w:tcW w:w="4675" w:type="dxa"/>
          </w:tcPr>
          <w:p w14:paraId="008B60C7" w14:textId="2CEDF9D6" w:rsidR="00435A8B" w:rsidRPr="00D53304" w:rsidRDefault="00435A8B" w:rsidP="00435A8B">
            <w:pPr>
              <w:rPr>
                <w:rFonts w:asciiTheme="majorHAnsi" w:hAnsiTheme="majorHAnsi"/>
              </w:rPr>
            </w:pPr>
            <w:r w:rsidRPr="00D53304">
              <w:rPr>
                <w:rFonts w:asciiTheme="majorHAnsi" w:hAnsiTheme="majorHAnsi"/>
              </w:rPr>
              <w:t>PROFESORA: DIANA LÓPEZ</w:t>
            </w:r>
          </w:p>
          <w:p w14:paraId="6E19FB67" w14:textId="5355DDB0" w:rsidR="00A602AF" w:rsidRPr="00D53304" w:rsidRDefault="00435A8B" w:rsidP="00A123DD">
            <w:pPr>
              <w:pStyle w:val="Ttulo2"/>
              <w:rPr>
                <w:noProof/>
                <w:sz w:val="24"/>
                <w:szCs w:val="24"/>
              </w:rPr>
            </w:pPr>
            <w:r w:rsidRPr="00D53304">
              <w:rPr>
                <w:noProof/>
                <w:sz w:val="24"/>
                <w:szCs w:val="24"/>
              </w:rPr>
              <w:t>NOMBRE</w:t>
            </w:r>
            <w:r w:rsidR="0070526E" w:rsidRPr="00D53304">
              <w:rPr>
                <w:noProof/>
                <w:sz w:val="24"/>
                <w:szCs w:val="24"/>
              </w:rPr>
              <w:t>:CAMILA CARRASCO LATIN</w:t>
            </w:r>
          </w:p>
          <w:p w14:paraId="20269DD4" w14:textId="1D69F745" w:rsidR="00435A8B" w:rsidRPr="00D53304" w:rsidRDefault="005F38B0" w:rsidP="00435A8B">
            <w:sdt>
              <w:sdtPr>
                <w:rPr>
                  <w:noProof/>
                </w:rPr>
                <w:id w:val="-732775182"/>
                <w:placeholder>
                  <w:docPart w:val="A4FF98F88B3B4991A5F89CE519EFEC40"/>
                </w:placeholder>
                <w:temporary/>
                <w:showingPlcHdr/>
                <w15:appearance w15:val="hidden"/>
              </w:sdtPr>
              <w:sdtEndPr/>
              <w:sdtContent>
                <w:r w:rsidR="00435A8B" w:rsidRPr="00D53304">
                  <w:rPr>
                    <w:noProof/>
                    <w:lang w:bidi="es-ES"/>
                  </w:rPr>
                  <w:t>FECHA</w:t>
                </w:r>
              </w:sdtContent>
            </w:sdt>
            <w:r w:rsidR="00435A8B" w:rsidRPr="00D53304">
              <w:rPr>
                <w:noProof/>
              </w:rPr>
              <w:t>: 2</w:t>
            </w:r>
            <w:r w:rsidR="00D53304" w:rsidRPr="00D53304">
              <w:rPr>
                <w:noProof/>
              </w:rPr>
              <w:t>9</w:t>
            </w:r>
            <w:r w:rsidR="00435A8B" w:rsidRPr="00D53304">
              <w:rPr>
                <w:noProof/>
              </w:rPr>
              <w:t>/04/2022</w:t>
            </w:r>
          </w:p>
          <w:p w14:paraId="7191E6CF" w14:textId="0643B62A" w:rsidR="00435A8B" w:rsidRPr="00435A8B" w:rsidRDefault="00435A8B" w:rsidP="00435A8B"/>
        </w:tc>
        <w:tc>
          <w:tcPr>
            <w:tcW w:w="4675" w:type="dxa"/>
          </w:tcPr>
          <w:p w14:paraId="05507C67" w14:textId="77777777" w:rsidR="00A602AF" w:rsidRPr="00A226F8" w:rsidRDefault="00A602AF">
            <w:pPr>
              <w:rPr>
                <w:noProof/>
              </w:rPr>
            </w:pPr>
          </w:p>
        </w:tc>
      </w:tr>
    </w:tbl>
    <w:p w14:paraId="3D535750" w14:textId="77777777" w:rsidR="00A602AF" w:rsidRPr="00A226F8" w:rsidRDefault="00A602AF">
      <w:pPr>
        <w:rPr>
          <w:noProof/>
        </w:rPr>
      </w:pPr>
    </w:p>
    <w:p w14:paraId="41496683" w14:textId="7FE1CFED" w:rsidR="009B2968" w:rsidRPr="00A226F8" w:rsidRDefault="009B2968">
      <w:pPr>
        <w:rPr>
          <w:noProof/>
        </w:rPr>
      </w:pPr>
    </w:p>
    <w:tbl>
      <w:tblPr>
        <w:tblStyle w:val="Tablaconcuadrcula"/>
        <w:tblW w:w="9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9368"/>
        <w:gridCol w:w="20"/>
        <w:gridCol w:w="20"/>
      </w:tblGrid>
      <w:tr w:rsidR="007C1312" w:rsidRPr="00A226F8" w14:paraId="62FE5D33" w14:textId="77777777" w:rsidTr="007C1312">
        <w:trPr>
          <w:trHeight w:val="780"/>
        </w:trPr>
        <w:tc>
          <w:tcPr>
            <w:tcW w:w="9368" w:type="dxa"/>
          </w:tcPr>
          <w:p w14:paraId="37EE9040" w14:textId="77777777" w:rsidR="009B2968" w:rsidRPr="00A226F8" w:rsidRDefault="009B2968">
            <w:pPr>
              <w:rPr>
                <w:noProof/>
              </w:rPr>
            </w:pPr>
          </w:p>
        </w:tc>
        <w:tc>
          <w:tcPr>
            <w:tcW w:w="20" w:type="dxa"/>
          </w:tcPr>
          <w:p w14:paraId="5620A6DD" w14:textId="77777777" w:rsidR="009B2968" w:rsidRPr="00A226F8" w:rsidRDefault="009B2968">
            <w:pPr>
              <w:rPr>
                <w:noProof/>
              </w:rPr>
            </w:pPr>
          </w:p>
        </w:tc>
        <w:tc>
          <w:tcPr>
            <w:tcW w:w="20" w:type="dxa"/>
          </w:tcPr>
          <w:p w14:paraId="3DAE4E4B" w14:textId="77777777" w:rsidR="009B2968" w:rsidRPr="00A226F8" w:rsidRDefault="009B2968">
            <w:pPr>
              <w:rPr>
                <w:noProof/>
              </w:rPr>
            </w:pPr>
          </w:p>
        </w:tc>
      </w:tr>
      <w:tr w:rsidR="009B2968" w:rsidRPr="00A226F8" w14:paraId="653BC053" w14:textId="77777777" w:rsidTr="007C1312">
        <w:trPr>
          <w:trHeight w:val="1576"/>
        </w:trPr>
        <w:tc>
          <w:tcPr>
            <w:tcW w:w="9408" w:type="dxa"/>
            <w:gridSpan w:val="3"/>
          </w:tcPr>
          <w:p w14:paraId="534A5215" w14:textId="25D268A1" w:rsidR="009B2968" w:rsidRPr="00A226F8" w:rsidRDefault="009A5111" w:rsidP="00A123DD">
            <w:pPr>
              <w:pStyle w:val="Ttulo3"/>
              <w:rPr>
                <w:noProof/>
              </w:rPr>
            </w:pPr>
            <w:r>
              <w:rPr>
                <w:noProof/>
              </w:rPr>
              <w:t>INTRODUCCIÓN</w:t>
            </w:r>
          </w:p>
        </w:tc>
      </w:tr>
    </w:tbl>
    <w:p w14:paraId="7567E7EB" w14:textId="77777777" w:rsidR="00A03829" w:rsidRDefault="00A03829"/>
    <w:tbl>
      <w:tblPr>
        <w:tblStyle w:val="Tablaconcuadrcula"/>
        <w:tblW w:w="9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5954"/>
        <w:gridCol w:w="3414"/>
        <w:gridCol w:w="40"/>
      </w:tblGrid>
      <w:tr w:rsidR="007C1312" w:rsidRPr="00A226F8" w14:paraId="5B2D6A4E" w14:textId="77777777" w:rsidTr="00A03829">
        <w:trPr>
          <w:gridAfter w:val="1"/>
          <w:wAfter w:w="40" w:type="dxa"/>
          <w:trHeight w:val="7994"/>
        </w:trPr>
        <w:tc>
          <w:tcPr>
            <w:tcW w:w="5954" w:type="dxa"/>
          </w:tcPr>
          <w:p w14:paraId="404E220B" w14:textId="0527D65A" w:rsidR="009B2968" w:rsidRPr="00C16314" w:rsidRDefault="007C1312" w:rsidP="00E832AC">
            <w:pPr>
              <w:pStyle w:val="Ttulo5"/>
              <w:rPr>
                <w:noProof/>
                <w:sz w:val="32"/>
                <w:szCs w:val="32"/>
              </w:rPr>
            </w:pPr>
            <w:r w:rsidRPr="00C16314">
              <w:rPr>
                <w:noProof/>
                <w:sz w:val="32"/>
                <w:szCs w:val="32"/>
              </w:rPr>
              <w:t>Software de estudio</w:t>
            </w:r>
          </w:p>
          <w:p w14:paraId="107CDD6F" w14:textId="77777777" w:rsidR="009B2968" w:rsidRPr="00A226F8" w:rsidRDefault="009B2968" w:rsidP="009B2968">
            <w:pPr>
              <w:rPr>
                <w:noProof/>
              </w:rPr>
            </w:pPr>
          </w:p>
          <w:p w14:paraId="5667ECB6" w14:textId="77777777" w:rsidR="00550757" w:rsidRPr="00550757" w:rsidRDefault="00550757" w:rsidP="00550757">
            <w:pPr>
              <w:pStyle w:val="Texto"/>
              <w:spacing w:line="360" w:lineRule="auto"/>
              <w:rPr>
                <w:noProof/>
                <w:lang w:val="es-CL"/>
              </w:rPr>
            </w:pPr>
            <w:r w:rsidRPr="00550757">
              <w:rPr>
                <w:noProof/>
                <w:lang w:val="es-CL"/>
              </w:rPr>
              <w:t>Para el desarrollo del módulo I: Fundamentos de la Analitica de Datos, utilizaremos la herramienta analitica R- studio. Este software corresponde a un entorno y lenguaje de programación orientado al análisis estadístico, al cálculo, manipulación de datos, y representaciones gráficas.  Para el desarrollo de este trabajo utilizaremos Rstudio con la instalación de distintos paquetes y librerías.</w:t>
            </w:r>
          </w:p>
          <w:p w14:paraId="6BF0DA3B" w14:textId="77777777" w:rsidR="00550757" w:rsidRPr="00550757" w:rsidRDefault="00550757" w:rsidP="00550757">
            <w:pPr>
              <w:pStyle w:val="Texto"/>
              <w:spacing w:line="360" w:lineRule="auto"/>
              <w:rPr>
                <w:noProof/>
                <w:lang w:val="es-CL"/>
              </w:rPr>
            </w:pPr>
            <w:r w:rsidRPr="00550757">
              <w:rPr>
                <w:noProof/>
                <w:lang w:val="es-CL"/>
              </w:rPr>
              <w:t>Las ventajas de este IDE es que nos permitirá abrir varios scripts a la vez, ejecutar pedazos de código con solo marcarlo y es compatible con todos los sistemas operativos.</w:t>
            </w:r>
          </w:p>
          <w:p w14:paraId="45CFA21F" w14:textId="415E87E4" w:rsidR="009B2968" w:rsidRPr="00A226F8" w:rsidRDefault="009B2968" w:rsidP="009B72D4">
            <w:pPr>
              <w:pStyle w:val="Texto"/>
              <w:rPr>
                <w:noProof/>
              </w:rPr>
            </w:pPr>
          </w:p>
        </w:tc>
        <w:tc>
          <w:tcPr>
            <w:tcW w:w="3414" w:type="dxa"/>
            <w:vAlign w:val="center"/>
          </w:tcPr>
          <w:p w14:paraId="01143590" w14:textId="77777777" w:rsidR="00211CE6" w:rsidRPr="00A226F8" w:rsidRDefault="00211CE6" w:rsidP="00A03829">
            <w:pPr>
              <w:pStyle w:val="Leyendadelaimagen"/>
              <w:jc w:val="center"/>
              <w:rPr>
                <w:noProof/>
              </w:rPr>
            </w:pPr>
          </w:p>
          <w:p w14:paraId="7F578244" w14:textId="340DCAE1" w:rsidR="00211CE6" w:rsidRPr="00A226F8" w:rsidRDefault="00211CE6" w:rsidP="00A03829">
            <w:pPr>
              <w:pStyle w:val="Leyendadelaimagen"/>
              <w:jc w:val="center"/>
              <w:rPr>
                <w:noProof/>
              </w:rPr>
            </w:pPr>
          </w:p>
        </w:tc>
      </w:tr>
      <w:tr w:rsidR="007C1312" w:rsidRPr="00A226F8" w14:paraId="410D2D90" w14:textId="77777777" w:rsidTr="007C1312">
        <w:trPr>
          <w:trHeight w:val="2750"/>
        </w:trPr>
        <w:tc>
          <w:tcPr>
            <w:tcW w:w="9368" w:type="dxa"/>
            <w:gridSpan w:val="2"/>
            <w:vAlign w:val="center"/>
          </w:tcPr>
          <w:p w14:paraId="56A1440B" w14:textId="72D08CBB" w:rsidR="009B2968" w:rsidRDefault="007C1312" w:rsidP="009B2968">
            <w:pPr>
              <w:rPr>
                <w:noProof/>
              </w:rPr>
            </w:pPr>
            <w:r w:rsidRPr="00B653FD">
              <w:rPr>
                <w:noProof/>
                <w:lang w:bidi="es-ES"/>
              </w:rPr>
              <w:drawing>
                <wp:anchor distT="0" distB="0" distL="114300" distR="114300" simplePos="0" relativeHeight="251678720" behindDoc="1" locked="0" layoutInCell="1" allowOverlap="1" wp14:anchorId="7E9CA467" wp14:editId="63B27EC8">
                  <wp:simplePos x="0" y="0"/>
                  <wp:positionH relativeFrom="column">
                    <wp:posOffset>2458720</wp:posOffset>
                  </wp:positionH>
                  <wp:positionV relativeFrom="paragraph">
                    <wp:posOffset>-767080</wp:posOffset>
                  </wp:positionV>
                  <wp:extent cx="3363595" cy="2648585"/>
                  <wp:effectExtent l="876300" t="114300" r="122555" b="1708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6378"/>
                          <a:stretch/>
                        </pic:blipFill>
                        <pic:spPr bwMode="auto">
                          <a:xfrm>
                            <a:off x="0" y="0"/>
                            <a:ext cx="3363595" cy="2648585"/>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5111">
              <w:rPr>
                <w:noProof/>
              </w:rPr>
              <w:drawing>
                <wp:inline distT="0" distB="0" distL="0" distR="0" wp14:anchorId="3303C6E7" wp14:editId="676CB8FF">
                  <wp:extent cx="1371600" cy="4807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9960" cy="490703"/>
                          </a:xfrm>
                          <a:prstGeom prst="rect">
                            <a:avLst/>
                          </a:prstGeom>
                          <a:noFill/>
                          <a:ln>
                            <a:noFill/>
                          </a:ln>
                        </pic:spPr>
                      </pic:pic>
                    </a:graphicData>
                  </a:graphic>
                </wp:inline>
              </w:drawing>
            </w:r>
          </w:p>
          <w:p w14:paraId="692E271B" w14:textId="77777777" w:rsidR="00B653FD" w:rsidRPr="00B653FD" w:rsidRDefault="00B653FD" w:rsidP="00B653FD"/>
          <w:p w14:paraId="371CF623" w14:textId="77777777" w:rsidR="00B653FD" w:rsidRPr="00B653FD" w:rsidRDefault="00B653FD" w:rsidP="00B653FD"/>
          <w:p w14:paraId="4F2A7394" w14:textId="77777777" w:rsidR="00B653FD" w:rsidRPr="00B653FD" w:rsidRDefault="00B653FD" w:rsidP="00B653FD"/>
          <w:p w14:paraId="7919BFD6" w14:textId="77777777" w:rsidR="00B653FD" w:rsidRDefault="00B653FD" w:rsidP="00B653FD">
            <w:pPr>
              <w:rPr>
                <w:noProof/>
              </w:rPr>
            </w:pPr>
          </w:p>
          <w:p w14:paraId="412E123C" w14:textId="77777777" w:rsidR="00B653FD" w:rsidRDefault="00B653FD" w:rsidP="00B653FD">
            <w:pPr>
              <w:rPr>
                <w:noProof/>
              </w:rPr>
            </w:pPr>
          </w:p>
          <w:p w14:paraId="78542499" w14:textId="6BE166B5" w:rsidR="00B653FD" w:rsidRPr="00B653FD" w:rsidRDefault="00B653FD" w:rsidP="00B653FD"/>
        </w:tc>
        <w:tc>
          <w:tcPr>
            <w:tcW w:w="40" w:type="dxa"/>
          </w:tcPr>
          <w:p w14:paraId="4F0D01DC" w14:textId="77777777" w:rsidR="009B2968" w:rsidRPr="00A226F8" w:rsidRDefault="009B2968">
            <w:pPr>
              <w:rPr>
                <w:noProof/>
              </w:rPr>
            </w:pPr>
          </w:p>
        </w:tc>
      </w:tr>
      <w:tr w:rsidR="007C1312" w:rsidRPr="00A226F8" w14:paraId="7715B806" w14:textId="77777777" w:rsidTr="007C1312">
        <w:trPr>
          <w:trHeight w:val="2750"/>
        </w:trPr>
        <w:tc>
          <w:tcPr>
            <w:tcW w:w="9368" w:type="dxa"/>
            <w:gridSpan w:val="2"/>
            <w:vAlign w:val="center"/>
          </w:tcPr>
          <w:p w14:paraId="4E209F25" w14:textId="79E72ED6" w:rsidR="009A5111" w:rsidRDefault="009A5111" w:rsidP="009B2968">
            <w:pPr>
              <w:rPr>
                <w:noProof/>
                <w:lang w:bidi="es-ES"/>
              </w:rPr>
            </w:pPr>
          </w:p>
          <w:tbl>
            <w:tblPr>
              <w:tblStyle w:val="Tablaconcuadrcula"/>
              <w:tblpPr w:leftFromText="141" w:rightFromText="141" w:vertAnchor="page" w:horzAnchor="page" w:tblpX="654" w:tblpY="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313"/>
              <w:gridCol w:w="6585"/>
            </w:tblGrid>
            <w:tr w:rsidR="007D7129" w:rsidRPr="00A226F8" w14:paraId="177F93C4" w14:textId="77777777" w:rsidTr="007D7129">
              <w:trPr>
                <w:trHeight w:val="7294"/>
              </w:trPr>
              <w:tc>
                <w:tcPr>
                  <w:tcW w:w="313" w:type="dxa"/>
                  <w:tcBorders>
                    <w:top w:val="single" w:sz="48" w:space="0" w:color="3494BA" w:themeColor="accent1"/>
                  </w:tcBorders>
                  <w:shd w:val="clear" w:color="auto" w:fill="FFFFFF" w:themeFill="background1"/>
                </w:tcPr>
                <w:p w14:paraId="5153DC59" w14:textId="77777777" w:rsidR="007D7129" w:rsidRPr="00A226F8" w:rsidRDefault="007D7129" w:rsidP="007D7129">
                  <w:pPr>
                    <w:rPr>
                      <w:noProof/>
                    </w:rPr>
                  </w:pPr>
                </w:p>
              </w:tc>
              <w:tc>
                <w:tcPr>
                  <w:tcW w:w="6585" w:type="dxa"/>
                  <w:tcBorders>
                    <w:top w:val="single" w:sz="48" w:space="0" w:color="3494BA" w:themeColor="accent1"/>
                  </w:tcBorders>
                  <w:shd w:val="clear" w:color="auto" w:fill="FFFFFF" w:themeFill="background1"/>
                  <w:vAlign w:val="center"/>
                </w:tcPr>
                <w:p w14:paraId="19391A60" w14:textId="77777777" w:rsidR="007D7129" w:rsidRPr="00A226F8" w:rsidRDefault="007D7129" w:rsidP="007D7129">
                  <w:pPr>
                    <w:pStyle w:val="Ttulo3"/>
                    <w:rPr>
                      <w:noProof/>
                    </w:rPr>
                  </w:pPr>
                  <w:r>
                    <w:rPr>
                      <w:noProof/>
                    </w:rPr>
                    <w:t>Descripción</w:t>
                  </w:r>
                </w:p>
                <w:p w14:paraId="3EB598C3" w14:textId="77777777" w:rsidR="007D7129" w:rsidRPr="00A226F8" w:rsidRDefault="007D7129" w:rsidP="007D7129">
                  <w:pPr>
                    <w:pStyle w:val="Texto"/>
                    <w:jc w:val="center"/>
                    <w:rPr>
                      <w:noProof/>
                    </w:rPr>
                  </w:pPr>
                  <w:r w:rsidRPr="00A226F8">
                    <w:rPr>
                      <w:noProof/>
                      <w:lang w:bidi="es-ES"/>
                    </w:rPr>
                    <mc:AlternateContent>
                      <mc:Choice Requires="wps">
                        <w:drawing>
                          <wp:inline distT="0" distB="0" distL="0" distR="0" wp14:anchorId="145489DE" wp14:editId="0A39BDF4">
                            <wp:extent cx="1558343" cy="45719"/>
                            <wp:effectExtent l="0" t="0" r="3810" b="5715"/>
                            <wp:docPr id="72" name="Rectángulo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3B91D55E" id="Rectángulo 72"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fillcolor="#3494ba [3204]" stroked="f" strokeweight="2pt">
                            <v:stroke miterlimit="4"/>
                            <v:textbox style="mso-fit-shape-to-text:t" inset="3pt,3pt,3pt,3pt"/>
                            <w10:anchorlock/>
                          </v:rect>
                        </w:pict>
                      </mc:Fallback>
                    </mc:AlternateContent>
                  </w:r>
                </w:p>
                <w:p w14:paraId="57B23A0B" w14:textId="77777777" w:rsidR="007D7129" w:rsidRPr="00A226F8" w:rsidRDefault="007D7129" w:rsidP="007D7129">
                  <w:pPr>
                    <w:pStyle w:val="Texto"/>
                    <w:rPr>
                      <w:noProof/>
                    </w:rPr>
                  </w:pPr>
                </w:p>
                <w:p w14:paraId="6B69A397" w14:textId="77777777" w:rsidR="007D7129" w:rsidRDefault="007D7129" w:rsidP="007D7129">
                  <w:pPr>
                    <w:pStyle w:val="Texto"/>
                    <w:spacing w:line="360" w:lineRule="auto"/>
                    <w:jc w:val="both"/>
                    <w:rPr>
                      <w:noProof/>
                      <w:sz w:val="24"/>
                      <w:szCs w:val="24"/>
                    </w:rPr>
                  </w:pPr>
                </w:p>
                <w:p w14:paraId="4EB5D1C3" w14:textId="399FC8B1" w:rsidR="007D7129" w:rsidRPr="001A1868" w:rsidRDefault="007D7129" w:rsidP="007D7129">
                  <w:pPr>
                    <w:pStyle w:val="Texto"/>
                    <w:spacing w:line="360" w:lineRule="auto"/>
                    <w:jc w:val="both"/>
                    <w:rPr>
                      <w:noProof/>
                      <w:sz w:val="24"/>
                      <w:szCs w:val="24"/>
                    </w:rPr>
                  </w:pPr>
                  <w:r w:rsidRPr="001A1868">
                    <w:rPr>
                      <w:noProof/>
                      <w:sz w:val="24"/>
                      <w:szCs w:val="24"/>
                    </w:rPr>
                    <w:t>El an</w:t>
                  </w:r>
                  <w:r w:rsidR="001E21D7">
                    <w:rPr>
                      <w:noProof/>
                      <w:sz w:val="24"/>
                      <w:szCs w:val="24"/>
                    </w:rPr>
                    <w:t>á</w:t>
                  </w:r>
                  <w:r w:rsidRPr="001A1868">
                    <w:rPr>
                      <w:noProof/>
                      <w:sz w:val="24"/>
                      <w:szCs w:val="24"/>
                    </w:rPr>
                    <w:t>lisis presentado en este informe pretende abordar la salud f</w:t>
                  </w:r>
                  <w:r w:rsidR="001E21D7">
                    <w:rPr>
                      <w:noProof/>
                      <w:sz w:val="24"/>
                      <w:szCs w:val="24"/>
                    </w:rPr>
                    <w:t>í</w:t>
                  </w:r>
                  <w:r w:rsidRPr="001A1868">
                    <w:rPr>
                      <w:noProof/>
                      <w:sz w:val="24"/>
                      <w:szCs w:val="24"/>
                    </w:rPr>
                    <w:t>sica de las personas de acuerdo a una serie de factores.</w:t>
                  </w:r>
                </w:p>
                <w:p w14:paraId="303D1410" w14:textId="77777777" w:rsidR="007D7129" w:rsidRDefault="007D7129" w:rsidP="007D7129">
                  <w:pPr>
                    <w:pStyle w:val="Texto"/>
                    <w:spacing w:line="360" w:lineRule="auto"/>
                    <w:jc w:val="both"/>
                    <w:rPr>
                      <w:noProof/>
                      <w:sz w:val="24"/>
                      <w:szCs w:val="24"/>
                    </w:rPr>
                  </w:pPr>
                  <w:r w:rsidRPr="001A1868">
                    <w:rPr>
                      <w:noProof/>
                      <w:sz w:val="24"/>
                      <w:szCs w:val="24"/>
                    </w:rPr>
                    <w:t xml:space="preserve">Es sabido que el descanso es una necesidad del organismo, es por esto que una cantidad inadecuada repercute directamente sobre el bienestar de una persona.  </w:t>
                  </w:r>
                </w:p>
                <w:p w14:paraId="323764B5" w14:textId="77777777" w:rsidR="007D7129" w:rsidRPr="001A1868" w:rsidRDefault="007D7129" w:rsidP="007D7129">
                  <w:pPr>
                    <w:pStyle w:val="Texto"/>
                    <w:spacing w:line="360" w:lineRule="auto"/>
                    <w:jc w:val="both"/>
                    <w:rPr>
                      <w:noProof/>
                      <w:sz w:val="24"/>
                      <w:szCs w:val="24"/>
                    </w:rPr>
                  </w:pPr>
                  <w:r w:rsidRPr="001A1868">
                    <w:rPr>
                      <w:noProof/>
                      <w:sz w:val="24"/>
                      <w:szCs w:val="24"/>
                    </w:rPr>
                    <w:t>De acuerdo con la Asociación Mundial de Medicina del Sueño (WASM, por sus siglas en inglés),"los problemas de sueño constituyen una epidemia global que amenaza la salud y la calidad de vida de más del 45% de la población mundial"</w:t>
                  </w:r>
                  <w:r>
                    <w:rPr>
                      <w:noProof/>
                      <w:sz w:val="24"/>
                      <w:szCs w:val="24"/>
                    </w:rPr>
                    <w:t>, por lo tanto d</w:t>
                  </w:r>
                  <w:r w:rsidRPr="001A1868">
                    <w:rPr>
                      <w:noProof/>
                      <w:sz w:val="24"/>
                      <w:szCs w:val="24"/>
                    </w:rPr>
                    <w:t>ormir bien es un</w:t>
                  </w:r>
                  <w:r>
                    <w:rPr>
                      <w:noProof/>
                      <w:sz w:val="24"/>
                      <w:szCs w:val="24"/>
                    </w:rPr>
                    <w:t xml:space="preserve"> </w:t>
                  </w:r>
                  <w:r w:rsidRPr="001A1868">
                    <w:rPr>
                      <w:noProof/>
                      <w:sz w:val="24"/>
                      <w:szCs w:val="24"/>
                    </w:rPr>
                    <w:t xml:space="preserve"> pilar fundamentales para gozar de una buena salud, además de una dieta equilibrada y ejercicio regular</w:t>
                  </w:r>
                  <w:r>
                    <w:rPr>
                      <w:noProof/>
                      <w:sz w:val="24"/>
                      <w:szCs w:val="24"/>
                    </w:rPr>
                    <w:t>.</w:t>
                  </w:r>
                </w:p>
                <w:p w14:paraId="121F44C1" w14:textId="77777777" w:rsidR="007D7129" w:rsidRPr="00A226F8" w:rsidRDefault="007D7129" w:rsidP="007D7129">
                  <w:pPr>
                    <w:pStyle w:val="Texto"/>
                    <w:rPr>
                      <w:noProof/>
                    </w:rPr>
                  </w:pPr>
                </w:p>
                <w:p w14:paraId="549D6126" w14:textId="77777777" w:rsidR="007D7129" w:rsidRDefault="007D7129" w:rsidP="007D7129">
                  <w:pPr>
                    <w:pStyle w:val="Texto"/>
                    <w:jc w:val="center"/>
                    <w:rPr>
                      <w:noProof/>
                    </w:rPr>
                  </w:pPr>
                </w:p>
                <w:p w14:paraId="34A4E21F" w14:textId="77777777" w:rsidR="007D7129" w:rsidRDefault="007D7129" w:rsidP="007D7129">
                  <w:pPr>
                    <w:pStyle w:val="Texto"/>
                    <w:jc w:val="center"/>
                    <w:rPr>
                      <w:noProof/>
                    </w:rPr>
                  </w:pPr>
                </w:p>
                <w:p w14:paraId="348387A5" w14:textId="77777777" w:rsidR="007D7129" w:rsidRDefault="007D7129" w:rsidP="007D7129">
                  <w:pPr>
                    <w:pStyle w:val="Texto"/>
                    <w:jc w:val="center"/>
                    <w:rPr>
                      <w:noProof/>
                    </w:rPr>
                  </w:pPr>
                </w:p>
                <w:p w14:paraId="34F78A40" w14:textId="795FA538" w:rsidR="007D7129" w:rsidRPr="00A226F8" w:rsidRDefault="007D7129" w:rsidP="007D7129">
                  <w:pPr>
                    <w:pStyle w:val="Texto"/>
                    <w:jc w:val="center"/>
                    <w:rPr>
                      <w:noProof/>
                    </w:rPr>
                  </w:pPr>
                  <w:r w:rsidRPr="00A226F8">
                    <w:rPr>
                      <w:noProof/>
                      <w:lang w:bidi="es-ES"/>
                    </w:rPr>
                    <mc:AlternateContent>
                      <mc:Choice Requires="wps">
                        <w:drawing>
                          <wp:anchor distT="0" distB="0" distL="114300" distR="114300" simplePos="0" relativeHeight="251686912" behindDoc="0" locked="0" layoutInCell="1" allowOverlap="1" wp14:anchorId="6438E4DF" wp14:editId="75B137CB">
                            <wp:simplePos x="0" y="0"/>
                            <wp:positionH relativeFrom="column">
                              <wp:posOffset>-835660</wp:posOffset>
                            </wp:positionH>
                            <wp:positionV relativeFrom="paragraph">
                              <wp:posOffset>2736850</wp:posOffset>
                            </wp:positionV>
                            <wp:extent cx="5591175" cy="309245"/>
                            <wp:effectExtent l="0" t="0" r="9525" b="0"/>
                            <wp:wrapNone/>
                            <wp:docPr id="73"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5591175" cy="30924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44CB4E9" id="Forma" o:spid="_x0000_s1026" alt="&quot;&quot;" style="position:absolute;margin-left:-65.8pt;margin-top:215.5pt;width:440.25pt;height:24.3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" path="m,l,21600r931,l931,11012r19738,l20669,21600r931,l21600,,,xe" fillcolor="#3494ba [3204]" stroked="f" strokeweight="1pt">
                            <v:stroke miterlimit="4" joinstyle="miter"/>
                            <v:path arrowok="t" o:extrusionok="f" o:connecttype="custom" o:connectlocs="2795588,154623;2795588,154623;2795588,154623;2795588,154623" o:connectangles="0,90,180,270"/>
                          </v:shape>
                        </w:pict>
                      </mc:Fallback>
                    </mc:AlternateContent>
                  </w:r>
                  <w:r>
                    <w:rPr>
                      <w:noProof/>
                    </w:rPr>
                    <w:drawing>
                      <wp:inline distT="0" distB="0" distL="0" distR="0" wp14:anchorId="2AB65F75" wp14:editId="3178D6F5">
                        <wp:extent cx="4285139" cy="2249561"/>
                        <wp:effectExtent l="0" t="152400" r="0" b="855980"/>
                        <wp:docPr id="75" name="Imagen 75" descr="Quedarse en la cama sin poder dormir y otros errores que empeoran el  insom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edarse en la cama sin poder dormir y otros errores que empeoran el  insomni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9222" cy="2251704"/>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Pr>
                      <w:noProof/>
                    </w:rPr>
                    <w:t xml:space="preserve"> </w:t>
                  </w:r>
                  <w:r>
                    <w:rPr>
                      <w:noProof/>
                    </w:rPr>
                    <mc:AlternateContent>
                      <mc:Choice Requires="wps">
                        <w:drawing>
                          <wp:inline distT="0" distB="0" distL="0" distR="0" wp14:anchorId="03DB4B7A" wp14:editId="0EEB2BF7">
                            <wp:extent cx="302260" cy="302260"/>
                            <wp:effectExtent l="0" t="0" r="0" b="0"/>
                            <wp:docPr id="74" name="Rectángulo 74" descr="Consejos para volver a dormir si te desvel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91B46" id="Rectángulo 74" o:spid="_x0000_s1026" alt="Consejos para volver a dormir si te desvela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tc>
            </w:tr>
          </w:tbl>
          <w:p w14:paraId="3B44530A" w14:textId="1741B099" w:rsidR="009A5111" w:rsidRPr="00A226F8" w:rsidRDefault="009A5111" w:rsidP="009B2968">
            <w:pPr>
              <w:rPr>
                <w:noProof/>
                <w:lang w:bidi="es-ES"/>
              </w:rPr>
            </w:pPr>
          </w:p>
        </w:tc>
        <w:tc>
          <w:tcPr>
            <w:tcW w:w="40" w:type="dxa"/>
          </w:tcPr>
          <w:p w14:paraId="47327DED" w14:textId="77777777" w:rsidR="009A5111" w:rsidRPr="00A226F8" w:rsidRDefault="009A5111">
            <w:pPr>
              <w:rPr>
                <w:noProof/>
              </w:rPr>
            </w:pPr>
          </w:p>
        </w:tc>
      </w:tr>
    </w:tbl>
    <w:p w14:paraId="3199C295" w14:textId="5F58EEA0" w:rsidR="009B2968" w:rsidRPr="00A226F8" w:rsidRDefault="009B2968">
      <w:pPr>
        <w:rPr>
          <w:noProof/>
        </w:rPr>
      </w:pPr>
    </w:p>
    <w:p w14:paraId="72CA9CBA" w14:textId="26F255D7" w:rsidR="00211CE6" w:rsidRPr="00A226F8" w:rsidRDefault="00211CE6" w:rsidP="00211CE6">
      <w:pPr>
        <w:pStyle w:val="Delimitadorgrfico"/>
        <w:rPr>
          <w:noProof/>
        </w:rPr>
      </w:pPr>
    </w:p>
    <w:p w14:paraId="61EB7A2A" w14:textId="0E672AB8" w:rsidR="00CE7F24" w:rsidRPr="00A226F8" w:rsidRDefault="00CE7F24" w:rsidP="00211CE6">
      <w:pPr>
        <w:pStyle w:val="Delimitadorgrfico"/>
        <w:rPr>
          <w:noProof/>
        </w:rPr>
      </w:pPr>
    </w:p>
    <w:p w14:paraId="21BA7AFF" w14:textId="49AED22A" w:rsidR="00CE7F24" w:rsidRPr="00A226F8" w:rsidRDefault="00CE7F24" w:rsidP="00211CE6">
      <w:pPr>
        <w:pStyle w:val="Delimitadorgrfico"/>
        <w:rPr>
          <w:noProof/>
          <w:sz w:val="24"/>
        </w:rPr>
      </w:pPr>
    </w:p>
    <w:tbl>
      <w:tblPr>
        <w:tblStyle w:val="Tablaconcuadrcula"/>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
        <w:gridCol w:w="20"/>
        <w:gridCol w:w="9332"/>
        <w:gridCol w:w="20"/>
        <w:gridCol w:w="20"/>
      </w:tblGrid>
      <w:tr w:rsidR="00211CE6" w:rsidRPr="00A226F8" w14:paraId="3A1E06D1" w14:textId="77777777" w:rsidTr="009A78E8">
        <w:trPr>
          <w:gridAfter w:val="2"/>
          <w:wAfter w:w="40" w:type="dxa"/>
          <w:trHeight w:val="6115"/>
        </w:trPr>
        <w:tc>
          <w:tcPr>
            <w:tcW w:w="9372" w:type="dxa"/>
            <w:gridSpan w:val="3"/>
          </w:tcPr>
          <w:p w14:paraId="00045FBE" w14:textId="77777777" w:rsidR="007D7129" w:rsidRDefault="007D7129" w:rsidP="007D7129">
            <w:pPr>
              <w:rPr>
                <w:noProof/>
              </w:rPr>
            </w:pPr>
          </w:p>
          <w:p w14:paraId="5FB16D8A" w14:textId="77777777" w:rsidR="00C35C2E" w:rsidRPr="00C35C2E" w:rsidRDefault="00C35C2E" w:rsidP="00C35C2E">
            <w:pPr>
              <w:spacing w:line="360" w:lineRule="auto"/>
              <w:jc w:val="both"/>
              <w:rPr>
                <w:noProof/>
                <w:lang w:val="es-CL"/>
              </w:rPr>
            </w:pPr>
            <w:r w:rsidRPr="00C35C2E">
              <w:rPr>
                <w:noProof/>
                <w:lang w:val="es-CL"/>
              </w:rPr>
              <w:t>En primera instancia asociamos como problema la falta de sueño por su relación con problemas físicos , por ejemplo tenemos el riesgo de presión arterial alto. En lo que respecta al corazón se produce una disminución de la temperatura corporal basal, responsable entre otros factores de la constancia del ritmo cardiaco. Otra enfermedad asociada es la diabetes, ya que la falta de sueño repercute en la habilidad de procesar la glucosa y esto provoca altos niveles de azúcar.</w:t>
            </w:r>
          </w:p>
          <w:p w14:paraId="34C44337" w14:textId="77777777" w:rsidR="00C35C2E" w:rsidRPr="00C35C2E" w:rsidRDefault="00C35C2E" w:rsidP="00C35C2E">
            <w:pPr>
              <w:spacing w:line="360" w:lineRule="auto"/>
              <w:jc w:val="both"/>
              <w:rPr>
                <w:noProof/>
                <w:lang w:val="es-CL"/>
              </w:rPr>
            </w:pPr>
            <w:r w:rsidRPr="00C35C2E">
              <w:rPr>
                <w:noProof/>
                <w:lang w:val="es-CL"/>
              </w:rPr>
              <w:t>Finalmente tenemos el accidente cerebrovascular.</w:t>
            </w:r>
          </w:p>
          <w:p w14:paraId="68536706" w14:textId="77777777" w:rsidR="00C35C2E" w:rsidRPr="00C35C2E" w:rsidRDefault="00C35C2E" w:rsidP="00C35C2E">
            <w:pPr>
              <w:spacing w:line="360" w:lineRule="auto"/>
              <w:jc w:val="both"/>
              <w:rPr>
                <w:noProof/>
                <w:lang w:val="es-CL"/>
              </w:rPr>
            </w:pPr>
            <w:r w:rsidRPr="00C35C2E">
              <w:rPr>
                <w:noProof/>
                <w:lang w:val="es-CL"/>
              </w:rPr>
              <w:t>Se han demostrado otras enfermedades a largo plazo, como la hiperalgesia, o aumento de la percepción del dolor, los temblores, el envejecimiento precoz, el agotamiento y los trastornos gastrointestinales.</w:t>
            </w:r>
          </w:p>
          <w:p w14:paraId="43FB45B6" w14:textId="77777777" w:rsidR="007D7129" w:rsidRDefault="007D7129" w:rsidP="007D7129">
            <w:pPr>
              <w:spacing w:line="360" w:lineRule="auto"/>
              <w:jc w:val="both"/>
              <w:rPr>
                <w:noProof/>
              </w:rPr>
            </w:pPr>
          </w:p>
          <w:p w14:paraId="1F629286" w14:textId="77777777" w:rsidR="008F661B" w:rsidRPr="008F661B" w:rsidRDefault="008F661B" w:rsidP="008F661B">
            <w:pPr>
              <w:spacing w:line="360" w:lineRule="auto"/>
              <w:jc w:val="both"/>
              <w:rPr>
                <w:noProof/>
                <w:lang w:val="es-CL"/>
              </w:rPr>
            </w:pPr>
            <w:r w:rsidRPr="008F661B">
              <w:rPr>
                <w:noProof/>
                <w:lang w:val="es-CL"/>
              </w:rPr>
              <w:t>En el caso cuando la cantidad de horas supera las 8 horas también nos encontramos en un escenario riesgoso, ya que estamos propensos a sufrir otras o las mismas enfermedades. El sueño prolongado produce alteraciones metabólicas por qué hacemos menos actividad física y comemos fuera de horario. En lo que respecta a enfermedades el sueño prolongado también está relacionado estrechamente con accidentes cardiovasculares e infartos.</w:t>
            </w:r>
          </w:p>
          <w:p w14:paraId="239BF05B" w14:textId="77777777" w:rsidR="008F661B" w:rsidRPr="008F661B" w:rsidRDefault="008F661B" w:rsidP="008F661B">
            <w:pPr>
              <w:spacing w:line="360" w:lineRule="auto"/>
              <w:jc w:val="both"/>
              <w:rPr>
                <w:noProof/>
                <w:lang w:val="es-CL"/>
              </w:rPr>
            </w:pPr>
            <w:r w:rsidRPr="008F661B">
              <w:rPr>
                <w:noProof/>
                <w:lang w:val="es-CL"/>
              </w:rPr>
              <w:t>La diabetes podría catalogarse como un riesgo, ya que dormir demasiado eleva los niveles de azúcar, al igual que cuando se duerme muy poco.</w:t>
            </w:r>
          </w:p>
          <w:p w14:paraId="30608616" w14:textId="77777777" w:rsidR="008F661B" w:rsidRPr="008F661B" w:rsidRDefault="008F661B" w:rsidP="008F661B">
            <w:pPr>
              <w:spacing w:line="360" w:lineRule="auto"/>
              <w:jc w:val="both"/>
              <w:rPr>
                <w:noProof/>
                <w:lang w:val="es-CL"/>
              </w:rPr>
            </w:pPr>
            <w:r w:rsidRPr="008F661B">
              <w:rPr>
                <w:noProof/>
                <w:lang w:val="es-CL"/>
              </w:rPr>
              <w:t>Las características mencionadas anteriormente se relacionan a morir prematuramente, estudios aseguran que las personas que  duermen demasiado mueren prematuramente, esto por que la probabilidad de morir aumenta padeciendo diabetes o alguna enfermedad cardiovascular.</w:t>
            </w:r>
          </w:p>
          <w:p w14:paraId="0204C839" w14:textId="77777777" w:rsidR="008F661B" w:rsidRPr="008F661B" w:rsidRDefault="008F661B" w:rsidP="008F661B">
            <w:pPr>
              <w:spacing w:line="360" w:lineRule="auto"/>
              <w:jc w:val="both"/>
              <w:rPr>
                <w:noProof/>
                <w:lang w:val="es-CL"/>
              </w:rPr>
            </w:pPr>
            <w:r w:rsidRPr="008F661B">
              <w:rPr>
                <w:noProof/>
                <w:lang w:val="es-CL"/>
              </w:rPr>
              <w:t>Nombraremos algunos casos donde el tiempo de sueño puede ser prolongado:</w:t>
            </w:r>
          </w:p>
          <w:p w14:paraId="7244DD4F" w14:textId="77777777" w:rsidR="007D7129" w:rsidRDefault="007D7129" w:rsidP="007D7129">
            <w:pPr>
              <w:spacing w:line="360" w:lineRule="auto"/>
              <w:jc w:val="both"/>
              <w:rPr>
                <w:noProof/>
              </w:rPr>
            </w:pPr>
          </w:p>
          <w:p w14:paraId="2904E818" w14:textId="0DA48AAF" w:rsidR="008F661B" w:rsidRPr="008F661B" w:rsidRDefault="008F661B" w:rsidP="008F661B">
            <w:pPr>
              <w:pStyle w:val="Prrafodelista"/>
              <w:numPr>
                <w:ilvl w:val="0"/>
                <w:numId w:val="6"/>
              </w:numPr>
              <w:rPr>
                <w:noProof/>
                <w:lang w:val="es-CL"/>
              </w:rPr>
            </w:pPr>
            <w:r w:rsidRPr="008F661B">
              <w:rPr>
                <w:noProof/>
                <w:lang w:val="es-CL"/>
              </w:rPr>
              <w:t>Narcolepsia: Asociado a sueño profundo de manera repentina, tiene relación con la debilidad muscular parcial.</w:t>
            </w:r>
          </w:p>
          <w:p w14:paraId="7C692586" w14:textId="77777777" w:rsidR="008F661B" w:rsidRPr="008F661B" w:rsidRDefault="008F661B" w:rsidP="008F661B">
            <w:pPr>
              <w:rPr>
                <w:noProof/>
                <w:lang w:val="es-CL"/>
              </w:rPr>
            </w:pPr>
          </w:p>
          <w:p w14:paraId="3C48B0F8" w14:textId="68D19098" w:rsidR="008F661B" w:rsidRPr="008F661B" w:rsidRDefault="008F661B" w:rsidP="008F661B">
            <w:pPr>
              <w:pStyle w:val="Prrafodelista"/>
              <w:numPr>
                <w:ilvl w:val="0"/>
                <w:numId w:val="6"/>
              </w:numPr>
              <w:rPr>
                <w:noProof/>
                <w:lang w:val="es-CL"/>
              </w:rPr>
            </w:pPr>
            <w:r w:rsidRPr="008F661B">
              <w:rPr>
                <w:noProof/>
                <w:lang w:val="es-CL"/>
              </w:rPr>
              <w:t>Hipersomnia idiopática: Necesidad de alargar las horas de sueño, sin causa conocida. El cuerpo te pide entre 12, 14 y 16 horas de sueño.</w:t>
            </w:r>
          </w:p>
          <w:p w14:paraId="4AA50E6E" w14:textId="77777777" w:rsidR="008F661B" w:rsidRPr="008F661B" w:rsidRDefault="008F661B" w:rsidP="008F661B">
            <w:pPr>
              <w:rPr>
                <w:noProof/>
                <w:lang w:val="es-CL"/>
              </w:rPr>
            </w:pPr>
          </w:p>
          <w:p w14:paraId="4BB9EDAD" w14:textId="77777777" w:rsidR="008F661B" w:rsidRPr="008F661B" w:rsidRDefault="008F661B" w:rsidP="008F661B">
            <w:pPr>
              <w:pStyle w:val="Prrafodelista"/>
              <w:numPr>
                <w:ilvl w:val="0"/>
                <w:numId w:val="6"/>
              </w:numPr>
              <w:rPr>
                <w:noProof/>
                <w:lang w:val="es-CL"/>
              </w:rPr>
            </w:pPr>
            <w:r w:rsidRPr="008F661B">
              <w:rPr>
                <w:noProof/>
                <w:lang w:val="es-CL"/>
              </w:rPr>
              <w:t>Síndrome de Kleine y Levin: Afecta normalmente a jóvenes varones y se traduce en excesos de 16 o 18 horas de sueño diario.</w:t>
            </w:r>
          </w:p>
          <w:p w14:paraId="0A0D4508" w14:textId="257E9A47" w:rsidR="00211CE6" w:rsidRPr="00A226F8" w:rsidRDefault="00211CE6" w:rsidP="008F661B">
            <w:pPr>
              <w:pStyle w:val="Prrafodelista"/>
              <w:rPr>
                <w:noProof/>
              </w:rPr>
            </w:pPr>
          </w:p>
        </w:tc>
      </w:tr>
      <w:tr w:rsidR="007D7129" w:rsidRPr="00A226F8" w14:paraId="6700FE9F" w14:textId="77777777" w:rsidTr="009A78E8">
        <w:trPr>
          <w:trHeight w:val="7294"/>
        </w:trPr>
        <w:tc>
          <w:tcPr>
            <w:tcW w:w="20" w:type="dxa"/>
          </w:tcPr>
          <w:p w14:paraId="2CF861A2" w14:textId="43245EEB" w:rsidR="007D7129" w:rsidRPr="00A226F8" w:rsidRDefault="007D7129">
            <w:pPr>
              <w:rPr>
                <w:noProof/>
              </w:rPr>
            </w:pPr>
          </w:p>
        </w:tc>
        <w:tc>
          <w:tcPr>
            <w:tcW w:w="20" w:type="dxa"/>
            <w:tcBorders>
              <w:top w:val="single" w:sz="48" w:space="0" w:color="3494BA" w:themeColor="accent1"/>
            </w:tcBorders>
            <w:shd w:val="clear" w:color="auto" w:fill="FFFFFF" w:themeFill="background1"/>
          </w:tcPr>
          <w:p w14:paraId="4FC6584C" w14:textId="38028310" w:rsidR="007D7129" w:rsidRPr="00A226F8" w:rsidRDefault="007D7129" w:rsidP="009A78E8">
            <w:pPr>
              <w:jc w:val="center"/>
              <w:rPr>
                <w:noProof/>
              </w:rPr>
            </w:pPr>
          </w:p>
        </w:tc>
        <w:tc>
          <w:tcPr>
            <w:tcW w:w="9332" w:type="dxa"/>
            <w:tcBorders>
              <w:top w:val="single" w:sz="48" w:space="0" w:color="3494BA" w:themeColor="accent1"/>
            </w:tcBorders>
            <w:shd w:val="clear" w:color="auto" w:fill="FFFFFF" w:themeFill="background1"/>
          </w:tcPr>
          <w:p w14:paraId="71166173" w14:textId="146A072B" w:rsidR="007D7129" w:rsidRPr="00A226F8" w:rsidRDefault="007D7129" w:rsidP="009A78E8">
            <w:pPr>
              <w:pStyle w:val="Ttulo3"/>
              <w:rPr>
                <w:noProof/>
              </w:rPr>
            </w:pPr>
            <w:r>
              <w:rPr>
                <w:noProof/>
              </w:rPr>
              <w:t>D</w:t>
            </w:r>
            <w:r w:rsidR="009A78E8">
              <w:rPr>
                <w:noProof/>
              </w:rPr>
              <w:t>ataset</w:t>
            </w:r>
          </w:p>
          <w:p w14:paraId="47C3B1ED" w14:textId="77777777" w:rsidR="007D7129" w:rsidRDefault="007D7129" w:rsidP="009A78E8">
            <w:pPr>
              <w:pStyle w:val="Texto"/>
              <w:jc w:val="center"/>
              <w:rPr>
                <w:noProof/>
              </w:rPr>
            </w:pPr>
          </w:p>
          <w:p w14:paraId="358C7868" w14:textId="3092E858" w:rsidR="008F661B" w:rsidRDefault="008F661B" w:rsidP="008F661B">
            <w:pPr>
              <w:spacing w:line="360" w:lineRule="auto"/>
              <w:jc w:val="both"/>
              <w:rPr>
                <w:noProof/>
              </w:rPr>
            </w:pPr>
            <w:r>
              <w:rPr>
                <w:noProof/>
              </w:rPr>
              <w:t>El dataset utilizado en este informe pertenece a la plataforma web Kaggle, la cual reúne la comunidad Data Science más grande del mundo. Kaggle permite acceder de manera gratuita a una gran cantidad de datos publicados por la comunidad.</w:t>
            </w:r>
          </w:p>
          <w:p w14:paraId="68F4030D" w14:textId="77777777" w:rsidR="008F661B" w:rsidRDefault="008F661B" w:rsidP="008F661B">
            <w:pPr>
              <w:spacing w:line="360" w:lineRule="auto"/>
              <w:jc w:val="both"/>
              <w:rPr>
                <w:noProof/>
              </w:rPr>
            </w:pPr>
            <w:r>
              <w:rPr>
                <w:noProof/>
              </w:rPr>
              <w:t>El dataset lleva por nombre indicadores clave personales de enfermedades cardiacas. Estos datos son de la encuesta anual realizada por CDC en el año 2020 (Centros para el Control y Prevención de Enfermedades). El link del dataset será adjunto a continuación:</w:t>
            </w:r>
          </w:p>
          <w:p w14:paraId="34D22440" w14:textId="7425E6B5" w:rsidR="009A78E8" w:rsidRDefault="008F661B" w:rsidP="008F661B">
            <w:pPr>
              <w:spacing w:line="360" w:lineRule="auto"/>
              <w:jc w:val="both"/>
              <w:rPr>
                <w:noProof/>
              </w:rPr>
            </w:pPr>
            <w:r>
              <w:rPr>
                <w:noProof/>
              </w:rPr>
              <w:t>https://www.kaggle.com/datasets/kamilpytlak/personal-key-indicators-of-heart-disease/metadata</w:t>
            </w:r>
          </w:p>
          <w:p w14:paraId="7CC58AEE" w14:textId="77777777" w:rsidR="009A78E8" w:rsidRPr="00E414CB" w:rsidRDefault="009A78E8" w:rsidP="009A78E8">
            <w:pPr>
              <w:spacing w:line="360" w:lineRule="auto"/>
              <w:jc w:val="both"/>
              <w:rPr>
                <w:b/>
                <w:bCs/>
                <w:noProof/>
              </w:rPr>
            </w:pPr>
            <w:r w:rsidRPr="00E414CB">
              <w:rPr>
                <w:b/>
                <w:bCs/>
                <w:noProof/>
              </w:rPr>
              <w:t>Origen de los datos</w:t>
            </w:r>
          </w:p>
          <w:p w14:paraId="78C94A67" w14:textId="6412BD23" w:rsidR="009A78E8" w:rsidRDefault="008F661B" w:rsidP="009A78E8">
            <w:pPr>
              <w:spacing w:line="360" w:lineRule="auto"/>
              <w:jc w:val="both"/>
              <w:rPr>
                <w:noProof/>
              </w:rPr>
            </w:pPr>
            <w:r w:rsidRPr="008F661B">
              <w:rPr>
                <w:noProof/>
              </w:rPr>
              <w:t>El conjunto original de datos fue obtenido de las encuestas que se realizan de manera telefónica y son realizadas cada año por la CDC. La información que obtenemos es que inicialmente este conjunto contenía 401.958 filas y 279 columnas, las cuales fueron reducidas a datos de interés quedando 319.795 filas y 18 columnas. Este conjunto fue tratado para evaluar los factores que afectan o pueden ser causantes de un paro cardiaco.</w:t>
            </w:r>
          </w:p>
          <w:p w14:paraId="460BF4C5" w14:textId="77777777" w:rsidR="008F661B" w:rsidRDefault="008F661B" w:rsidP="008F661B">
            <w:pPr>
              <w:pStyle w:val="Texto"/>
              <w:rPr>
                <w:noProof/>
                <w:sz w:val="24"/>
                <w:szCs w:val="24"/>
              </w:rPr>
            </w:pPr>
          </w:p>
          <w:p w14:paraId="0EC5813F" w14:textId="3E11A5A1" w:rsidR="009A78E8" w:rsidRPr="00A226F8" w:rsidRDefault="008F661B" w:rsidP="008F661B">
            <w:pPr>
              <w:pStyle w:val="Texto"/>
              <w:spacing w:line="360" w:lineRule="auto"/>
              <w:jc w:val="both"/>
              <w:rPr>
                <w:noProof/>
              </w:rPr>
            </w:pPr>
            <w:r w:rsidRPr="008F661B">
              <w:rPr>
                <w:noProof/>
                <w:sz w:val="24"/>
                <w:szCs w:val="24"/>
              </w:rPr>
              <w:t>En nuestro caso, pretendemos usar esta misma información pero para determinar la correlación entre variables, en particular dar respuesta a la afirmación que establece que las las horas de sueño no están relacionadas con la cantidad de días que una persona tiene deficit de salud fisica.</w:t>
            </w:r>
          </w:p>
        </w:tc>
        <w:tc>
          <w:tcPr>
            <w:tcW w:w="20" w:type="dxa"/>
            <w:tcBorders>
              <w:top w:val="single" w:sz="48" w:space="0" w:color="3494BA" w:themeColor="accent1"/>
            </w:tcBorders>
            <w:shd w:val="clear" w:color="auto" w:fill="FFFFFF" w:themeFill="background1"/>
          </w:tcPr>
          <w:p w14:paraId="49FBF5E6" w14:textId="10785EFD" w:rsidR="007D7129" w:rsidRPr="00A226F8" w:rsidRDefault="007D7129">
            <w:pPr>
              <w:rPr>
                <w:noProof/>
              </w:rPr>
            </w:pPr>
          </w:p>
        </w:tc>
        <w:tc>
          <w:tcPr>
            <w:tcW w:w="20" w:type="dxa"/>
          </w:tcPr>
          <w:p w14:paraId="6215523E" w14:textId="752129A7" w:rsidR="007D7129" w:rsidRPr="00A226F8" w:rsidRDefault="007D7129">
            <w:pPr>
              <w:rPr>
                <w:noProof/>
              </w:rPr>
            </w:pPr>
          </w:p>
        </w:tc>
      </w:tr>
    </w:tbl>
    <w:p w14:paraId="2C34FB65" w14:textId="24A3771D" w:rsidR="00211CE6" w:rsidRDefault="00211CE6">
      <w:pPr>
        <w:rPr>
          <w:noProof/>
        </w:rPr>
      </w:pPr>
    </w:p>
    <w:p w14:paraId="24DBCBC4" w14:textId="1F24F3A0" w:rsidR="00A84225" w:rsidRDefault="00A84225">
      <w:pPr>
        <w:rPr>
          <w:noProof/>
        </w:rPr>
      </w:pPr>
    </w:p>
    <w:p w14:paraId="67A2F74C" w14:textId="71F604F5" w:rsidR="00A84225" w:rsidRDefault="00A84225">
      <w:pPr>
        <w:rPr>
          <w:noProof/>
        </w:rPr>
      </w:pPr>
    </w:p>
    <w:p w14:paraId="06292FDB" w14:textId="751D99FB" w:rsidR="00A84225" w:rsidRDefault="00A84225">
      <w:pPr>
        <w:rPr>
          <w:noProof/>
        </w:rPr>
      </w:pPr>
    </w:p>
    <w:p w14:paraId="0BA91F95" w14:textId="722D5218" w:rsidR="00A84225" w:rsidRDefault="00A84225">
      <w:pPr>
        <w:rPr>
          <w:noProof/>
        </w:rPr>
      </w:pPr>
    </w:p>
    <w:p w14:paraId="2C965DB6" w14:textId="77777777" w:rsidR="00BD5CC4" w:rsidRDefault="00BD5CC4" w:rsidP="001D6F8E">
      <w:pPr>
        <w:spacing w:line="360" w:lineRule="auto"/>
        <w:rPr>
          <w:noProof/>
        </w:rPr>
      </w:pPr>
    </w:p>
    <w:p w14:paraId="7EEEDCA4" w14:textId="2C9388EC" w:rsidR="00A84225" w:rsidRDefault="00A84225">
      <w:pPr>
        <w:rPr>
          <w:noProof/>
        </w:rPr>
      </w:pPr>
    </w:p>
    <w:p w14:paraId="32F89DA0" w14:textId="06C3DF71" w:rsidR="00A84225" w:rsidRDefault="00A84225">
      <w:pPr>
        <w:rPr>
          <w:noProof/>
        </w:rPr>
      </w:pPr>
    </w:p>
    <w:p w14:paraId="235F9D23" w14:textId="261C0C34" w:rsidR="00A84225" w:rsidRDefault="00A84225">
      <w:pPr>
        <w:rPr>
          <w:noProof/>
        </w:rPr>
      </w:pPr>
    </w:p>
    <w:p w14:paraId="33058996" w14:textId="767C1176" w:rsidR="00A84225" w:rsidRDefault="00A84225" w:rsidP="00E414CB">
      <w:pPr>
        <w:spacing w:line="360" w:lineRule="auto"/>
        <w:jc w:val="both"/>
        <w:rPr>
          <w:noProof/>
        </w:rPr>
      </w:pPr>
    </w:p>
    <w:p w14:paraId="0134CD58" w14:textId="77777777" w:rsidR="00386AC9" w:rsidRDefault="00386AC9" w:rsidP="00E6348D">
      <w:pPr>
        <w:spacing w:line="360" w:lineRule="auto"/>
        <w:jc w:val="both"/>
        <w:rPr>
          <w:noProof/>
        </w:rPr>
      </w:pPr>
    </w:p>
    <w:p w14:paraId="5E5DF2C7" w14:textId="77777777" w:rsidR="00EB232E" w:rsidRDefault="00EB232E">
      <w:pPr>
        <w:rPr>
          <w:noProof/>
        </w:rPr>
      </w:pPr>
    </w:p>
    <w:p w14:paraId="1D291CD8" w14:textId="4D44443D" w:rsidR="00A84225" w:rsidRDefault="00A84225">
      <w:pPr>
        <w:rPr>
          <w:noProof/>
        </w:rPr>
      </w:pPr>
    </w:p>
    <w:p w14:paraId="4EFAB3B9" w14:textId="02CD98B4" w:rsidR="00A84225" w:rsidRDefault="00A84225">
      <w:pPr>
        <w:rPr>
          <w:noProof/>
        </w:rPr>
      </w:pPr>
    </w:p>
    <w:p w14:paraId="2467D25C" w14:textId="3DFDEA44" w:rsidR="00A84225" w:rsidRDefault="00A84225">
      <w:pPr>
        <w:rPr>
          <w:noProof/>
        </w:rPr>
      </w:pPr>
    </w:p>
    <w:p w14:paraId="51111130" w14:textId="16CD3A27" w:rsidR="00A84225" w:rsidRDefault="00A84225">
      <w:pPr>
        <w:rPr>
          <w:noProof/>
        </w:rPr>
      </w:pPr>
    </w:p>
    <w:p w14:paraId="5A3CAA3B" w14:textId="645B7EE2" w:rsidR="00A84225" w:rsidRDefault="00A84225">
      <w:pPr>
        <w:rPr>
          <w:noProof/>
        </w:rPr>
      </w:pPr>
    </w:p>
    <w:p w14:paraId="251FA20F" w14:textId="4998D9E3" w:rsidR="00A84225" w:rsidRDefault="00A84225">
      <w:pPr>
        <w:rPr>
          <w:noProof/>
        </w:rPr>
      </w:pPr>
    </w:p>
    <w:p w14:paraId="2A1581B4" w14:textId="5416B1C7" w:rsidR="009A78E8" w:rsidRPr="00A226F8" w:rsidRDefault="009A78E8" w:rsidP="009A78E8">
      <w:pPr>
        <w:pStyle w:val="Ttulo3"/>
        <w:rPr>
          <w:noProof/>
        </w:rPr>
      </w:pPr>
      <w:r>
        <w:rPr>
          <w:noProof/>
        </w:rPr>
        <w:t>Variables</w:t>
      </w:r>
    </w:p>
    <w:p w14:paraId="07EBBB66" w14:textId="7980FB0A" w:rsidR="00A84225" w:rsidRDefault="00A84225">
      <w:pPr>
        <w:rPr>
          <w:noProof/>
        </w:rPr>
      </w:pPr>
    </w:p>
    <w:p w14:paraId="40A7A352" w14:textId="77777777" w:rsidR="009A78E8" w:rsidRDefault="009A78E8" w:rsidP="009A78E8">
      <w:pPr>
        <w:spacing w:line="360" w:lineRule="auto"/>
        <w:jc w:val="both"/>
        <w:rPr>
          <w:noProof/>
        </w:rPr>
      </w:pPr>
      <w:r>
        <w:rPr>
          <w:noProof/>
        </w:rPr>
        <w:t xml:space="preserve">Las variables de las columnas fueron obtenidas a partir del Informe del libro de códigos LLCP 2020. Este </w:t>
      </w:r>
      <w:r w:rsidRPr="00495181">
        <w:rPr>
          <w:noProof/>
        </w:rPr>
        <w:t xml:space="preserve">Libro </w:t>
      </w:r>
      <w:r>
        <w:rPr>
          <w:noProof/>
        </w:rPr>
        <w:t>contiene</w:t>
      </w:r>
      <w:r w:rsidRPr="00495181">
        <w:rPr>
          <w:noProof/>
        </w:rPr>
        <w:t xml:space="preserve"> el nombre de la variable, la ubicación y la frecuencia de los valores para todas las áreas de informes combinadas para el conjunto combinado de datos</w:t>
      </w:r>
      <w:r>
        <w:rPr>
          <w:noProof/>
        </w:rPr>
        <w:t xml:space="preserve">. </w:t>
      </w:r>
    </w:p>
    <w:p w14:paraId="7A3149FE" w14:textId="77777777" w:rsidR="009A78E8" w:rsidRDefault="009A78E8" w:rsidP="009A78E8">
      <w:pPr>
        <w:spacing w:line="360" w:lineRule="auto"/>
        <w:jc w:val="both"/>
        <w:rPr>
          <w:noProof/>
        </w:rPr>
      </w:pPr>
      <w:r>
        <w:rPr>
          <w:noProof/>
        </w:rPr>
        <w:t>El dataset fue creado con las variables que se estimo relevantes en este estudio. En el siguiente enlace se puede observar todas las variables que formaban parte de este estudio.</w:t>
      </w:r>
    </w:p>
    <w:p w14:paraId="4FF080DF" w14:textId="77777777" w:rsidR="009A78E8" w:rsidRDefault="009A78E8" w:rsidP="009A78E8">
      <w:pPr>
        <w:spacing w:line="360" w:lineRule="auto"/>
        <w:jc w:val="both"/>
        <w:rPr>
          <w:noProof/>
        </w:rPr>
      </w:pPr>
      <w:r w:rsidRPr="008F16DF">
        <w:rPr>
          <w:noProof/>
        </w:rPr>
        <w:t>https://www.cdc.gov/brfss/annual_data/2020/pdf/codebook20_llcp-v2-508.pdf</w:t>
      </w:r>
    </w:p>
    <w:p w14:paraId="2A773BBB" w14:textId="77777777" w:rsidR="009A78E8" w:rsidRDefault="009A78E8" w:rsidP="009A78E8">
      <w:pPr>
        <w:rPr>
          <w:noProof/>
        </w:rPr>
      </w:pPr>
    </w:p>
    <w:p w14:paraId="3B3B4F39"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495181">
        <w:rPr>
          <w:rFonts w:eastAsia="Times New Roman" w:cstheme="minorHAnsi"/>
          <w:b/>
          <w:bCs/>
          <w:color w:val="000000"/>
          <w:lang w:val="es-CL" w:eastAsia="es-CL"/>
        </w:rPr>
        <w:t>HeartDisease:</w:t>
      </w:r>
      <w:r w:rsidRPr="00495181">
        <w:rPr>
          <w:rFonts w:eastAsia="Times New Roman" w:cstheme="minorHAnsi"/>
          <w:color w:val="000000"/>
          <w:lang w:val="es-CL" w:eastAsia="es-CL"/>
        </w:rPr>
        <w:t xml:space="preserve">  Esta variable corresponde a si el consultado alguna vez diagnosticado con ataque al corazón</w:t>
      </w:r>
    </w:p>
    <w:p w14:paraId="6D5B12D3"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495181">
        <w:rPr>
          <w:rFonts w:eastAsia="Times New Roman" w:cstheme="minorHAnsi"/>
          <w:b/>
          <w:bCs/>
          <w:color w:val="000000"/>
          <w:lang w:val="es-CL" w:eastAsia="es-CL"/>
        </w:rPr>
        <w:t>BMI:</w:t>
      </w:r>
      <w:r w:rsidRPr="00495181">
        <w:rPr>
          <w:rFonts w:eastAsia="Times New Roman" w:cstheme="minorHAnsi"/>
          <w:color w:val="000000"/>
          <w:lang w:val="es-CL" w:eastAsia="es-CL"/>
        </w:rPr>
        <w:t xml:space="preserve"> Índice de masa corporal calculado.</w:t>
      </w:r>
      <w:r w:rsidRPr="00495181">
        <w:rPr>
          <w:rFonts w:cstheme="minorHAnsi"/>
        </w:rPr>
        <w:t xml:space="preserve"> </w:t>
      </w:r>
      <w:r w:rsidRPr="00495181">
        <w:rPr>
          <w:rFonts w:eastAsia="Times New Roman" w:cstheme="minorHAnsi"/>
          <w:color w:val="000000"/>
          <w:lang w:val="es-CL" w:eastAsia="es-CL"/>
        </w:rPr>
        <w:t>Con el sistema métrico, la fórmula para el IMC es el peso en kilogramos dividido por la estatura en metros cuadrados.</w:t>
      </w:r>
    </w:p>
    <w:p w14:paraId="59EE0FAD" w14:textId="4377DAAE" w:rsidR="009A78E8"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495181">
        <w:rPr>
          <w:rFonts w:eastAsia="Times New Roman" w:cstheme="minorHAnsi"/>
          <w:b/>
          <w:bCs/>
          <w:color w:val="000000"/>
          <w:lang w:val="es-CL" w:eastAsia="es-CL"/>
        </w:rPr>
        <w:t>Smoking:</w:t>
      </w:r>
      <w:r w:rsidRPr="00495181">
        <w:rPr>
          <w:rFonts w:eastAsia="Times New Roman" w:cstheme="minorHAnsi"/>
          <w:color w:val="000000"/>
          <w:lang w:val="es-CL" w:eastAsia="es-CL"/>
        </w:rPr>
        <w:t xml:space="preserve"> Estado de tabaquismo en la actualidad, en estado fumador y no fumador</w:t>
      </w:r>
    </w:p>
    <w:p w14:paraId="680D245E" w14:textId="20FF8B16" w:rsidR="00E20F43" w:rsidRPr="00E20F43" w:rsidRDefault="00E20F43" w:rsidP="009A78E8">
      <w:pPr>
        <w:pStyle w:val="Prrafodelista"/>
        <w:numPr>
          <w:ilvl w:val="0"/>
          <w:numId w:val="1"/>
        </w:numPr>
        <w:spacing w:line="360" w:lineRule="auto"/>
        <w:jc w:val="both"/>
        <w:rPr>
          <w:rFonts w:eastAsia="Times New Roman" w:cstheme="minorHAnsi"/>
          <w:b/>
          <w:bCs/>
          <w:color w:val="000000"/>
          <w:lang w:val="es-CL" w:eastAsia="es-CL"/>
        </w:rPr>
      </w:pPr>
      <w:proofErr w:type="spellStart"/>
      <w:r w:rsidRPr="00E20F43">
        <w:rPr>
          <w:rFonts w:eastAsia="Times New Roman" w:cstheme="minorHAnsi"/>
          <w:b/>
          <w:bCs/>
          <w:color w:val="000000"/>
          <w:lang w:val="es-CL" w:eastAsia="es-CL"/>
        </w:rPr>
        <w:t>AlcoholDrinking</w:t>
      </w:r>
      <w:proofErr w:type="spellEnd"/>
      <w:r w:rsidRPr="00E20F43">
        <w:rPr>
          <w:rFonts w:eastAsia="Times New Roman" w:cstheme="minorHAnsi"/>
          <w:b/>
          <w:bCs/>
          <w:color w:val="000000"/>
          <w:lang w:val="es-CL" w:eastAsia="es-CL"/>
        </w:rPr>
        <w:t>:</w:t>
      </w:r>
      <w:r>
        <w:rPr>
          <w:rFonts w:eastAsia="Times New Roman" w:cstheme="minorHAnsi"/>
          <w:b/>
          <w:bCs/>
          <w:color w:val="000000"/>
          <w:lang w:val="es-CL" w:eastAsia="es-CL"/>
        </w:rPr>
        <w:t xml:space="preserve"> </w:t>
      </w:r>
      <w:r w:rsidRPr="00495181">
        <w:rPr>
          <w:rFonts w:eastAsia="Times New Roman" w:cstheme="minorHAnsi"/>
          <w:color w:val="000000"/>
          <w:lang w:val="es-CL" w:eastAsia="es-CL"/>
        </w:rPr>
        <w:t xml:space="preserve">Estado de tabaquismo en la actualidad, en estado </w:t>
      </w:r>
      <w:r>
        <w:rPr>
          <w:rFonts w:eastAsia="Times New Roman" w:cstheme="minorHAnsi"/>
          <w:color w:val="000000"/>
          <w:lang w:val="es-CL" w:eastAsia="es-CL"/>
        </w:rPr>
        <w:t>bebedor</w:t>
      </w:r>
      <w:r w:rsidRPr="00495181">
        <w:rPr>
          <w:rFonts w:eastAsia="Times New Roman" w:cstheme="minorHAnsi"/>
          <w:color w:val="000000"/>
          <w:lang w:val="es-CL" w:eastAsia="es-CL"/>
        </w:rPr>
        <w:t xml:space="preserve"> y no </w:t>
      </w:r>
      <w:r>
        <w:rPr>
          <w:rFonts w:eastAsia="Times New Roman" w:cstheme="minorHAnsi"/>
          <w:color w:val="000000"/>
          <w:lang w:val="es-CL" w:eastAsia="es-CL"/>
        </w:rPr>
        <w:t>bebedor</w:t>
      </w:r>
    </w:p>
    <w:p w14:paraId="71B54D70" w14:textId="4AE15B88" w:rsidR="00E20F43" w:rsidRPr="00E20F43" w:rsidRDefault="00E20F43" w:rsidP="009A78E8">
      <w:pPr>
        <w:pStyle w:val="Prrafodelista"/>
        <w:numPr>
          <w:ilvl w:val="0"/>
          <w:numId w:val="1"/>
        </w:numPr>
        <w:spacing w:line="360" w:lineRule="auto"/>
        <w:jc w:val="both"/>
        <w:rPr>
          <w:rFonts w:eastAsia="Times New Roman" w:cstheme="minorHAnsi"/>
          <w:b/>
          <w:bCs/>
          <w:color w:val="000000"/>
          <w:lang w:val="es-CL" w:eastAsia="es-CL"/>
        </w:rPr>
      </w:pPr>
      <w:proofErr w:type="spellStart"/>
      <w:r w:rsidRPr="00E20F43">
        <w:rPr>
          <w:rFonts w:eastAsia="Times New Roman" w:cstheme="minorHAnsi"/>
          <w:b/>
          <w:bCs/>
          <w:color w:val="000000"/>
          <w:lang w:val="es-CL" w:eastAsia="es-CL"/>
        </w:rPr>
        <w:t>Stroke</w:t>
      </w:r>
      <w:proofErr w:type="spellEnd"/>
      <w:r w:rsidRPr="00E20F43">
        <w:rPr>
          <w:rFonts w:eastAsia="Times New Roman" w:cstheme="minorHAnsi"/>
          <w:b/>
          <w:bCs/>
          <w:color w:val="000000"/>
          <w:lang w:val="es-CL" w:eastAsia="es-CL"/>
        </w:rPr>
        <w:t>:</w:t>
      </w:r>
      <w:r>
        <w:rPr>
          <w:rFonts w:eastAsia="Times New Roman" w:cstheme="minorHAnsi"/>
          <w:b/>
          <w:bCs/>
          <w:color w:val="000000"/>
          <w:lang w:val="es-CL" w:eastAsia="es-CL"/>
        </w:rPr>
        <w:t xml:space="preserve"> </w:t>
      </w:r>
      <w:r w:rsidRPr="00495181">
        <w:rPr>
          <w:rFonts w:eastAsia="Times New Roman" w:cstheme="minorHAnsi"/>
          <w:color w:val="000000"/>
          <w:lang w:val="es-CL" w:eastAsia="es-CL"/>
        </w:rPr>
        <w:t xml:space="preserve">Esta variable corresponde a si el consultado alguna vez diagnosticado con </w:t>
      </w:r>
      <w:r>
        <w:rPr>
          <w:rFonts w:eastAsia="Times New Roman" w:cstheme="minorHAnsi"/>
          <w:color w:val="000000"/>
          <w:lang w:val="es-CL" w:eastAsia="es-CL"/>
        </w:rPr>
        <w:t>accidente cerebrovascular</w:t>
      </w:r>
    </w:p>
    <w:p w14:paraId="1CDC56C3" w14:textId="75F5741E"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495181">
        <w:rPr>
          <w:rFonts w:eastAsia="Times New Roman" w:cstheme="minorHAnsi"/>
          <w:b/>
          <w:bCs/>
          <w:color w:val="000000"/>
          <w:lang w:val="es-CL" w:eastAsia="es-CL"/>
        </w:rPr>
        <w:t>PhysicalHealth:</w:t>
      </w:r>
      <w:r w:rsidRPr="00495181">
        <w:rPr>
          <w:rFonts w:eastAsia="Times New Roman" w:cstheme="minorHAnsi"/>
          <w:color w:val="000000"/>
          <w:lang w:val="es-CL" w:eastAsia="es-CL"/>
        </w:rPr>
        <w:t xml:space="preserve"> Número de días que la salud física no es buena,</w:t>
      </w:r>
      <w:r w:rsidRPr="00495181">
        <w:rPr>
          <w:rFonts w:cstheme="minorHAnsi"/>
        </w:rPr>
        <w:t xml:space="preserve"> incluye </w:t>
      </w:r>
      <w:r w:rsidR="00E61932">
        <w:rPr>
          <w:rFonts w:cstheme="minorHAnsi"/>
        </w:rPr>
        <w:t xml:space="preserve">el no poder realizar </w:t>
      </w:r>
      <w:r w:rsidRPr="00495181">
        <w:rPr>
          <w:rFonts w:cstheme="minorHAnsi"/>
        </w:rPr>
        <w:t>actividades habituales, como el cuidado personal, el trabajo o la recreación</w:t>
      </w:r>
      <w:r w:rsidR="00E61932">
        <w:rPr>
          <w:rFonts w:cstheme="minorHAnsi"/>
        </w:rPr>
        <w:t>.</w:t>
      </w:r>
    </w:p>
    <w:p w14:paraId="4BF9346E"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495181">
        <w:rPr>
          <w:rFonts w:eastAsia="Times New Roman" w:cstheme="minorHAnsi"/>
          <w:b/>
          <w:bCs/>
          <w:color w:val="000000"/>
          <w:lang w:val="es-CL" w:eastAsia="es-CL"/>
        </w:rPr>
        <w:t>MentalHealth:</w:t>
      </w:r>
      <w:r>
        <w:rPr>
          <w:rFonts w:eastAsia="Times New Roman" w:cstheme="minorHAnsi"/>
          <w:color w:val="000000"/>
          <w:lang w:val="es-CL" w:eastAsia="es-CL"/>
        </w:rPr>
        <w:t xml:space="preserve"> </w:t>
      </w:r>
      <w:r w:rsidRPr="00495181">
        <w:rPr>
          <w:rFonts w:eastAsia="Times New Roman" w:cstheme="minorHAnsi"/>
          <w:color w:val="000000"/>
          <w:lang w:val="es-CL" w:eastAsia="es-CL"/>
        </w:rPr>
        <w:t>Número de días que la salud mental no es buena, incluye estrés, depresión y problemas con las emociones.</w:t>
      </w:r>
    </w:p>
    <w:p w14:paraId="325D45A4"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DiffWalking:</w:t>
      </w:r>
      <w:r w:rsidRPr="00495181">
        <w:rPr>
          <w:rFonts w:eastAsia="Times New Roman" w:cstheme="minorHAnsi"/>
          <w:color w:val="000000"/>
          <w:lang w:val="es-CL" w:eastAsia="es-CL"/>
        </w:rPr>
        <w:t xml:space="preserve"> Dificultad para caminar o subir escaleras</w:t>
      </w:r>
    </w:p>
    <w:p w14:paraId="3F456AB6"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Sex:</w:t>
      </w:r>
      <w:r w:rsidRPr="00495181">
        <w:rPr>
          <w:rFonts w:eastAsia="Times New Roman" w:cstheme="minorHAnsi"/>
          <w:color w:val="000000"/>
          <w:lang w:val="es-CL" w:eastAsia="es-CL"/>
        </w:rPr>
        <w:t xml:space="preserve"> Sexo del encuestado.</w:t>
      </w:r>
    </w:p>
    <w:p w14:paraId="651BA28E"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AgeCategory:</w:t>
      </w:r>
      <w:r w:rsidRPr="00495181">
        <w:rPr>
          <w:rFonts w:eastAsia="Times New Roman" w:cstheme="minorHAnsi"/>
          <w:color w:val="000000"/>
          <w:lang w:val="es-CL" w:eastAsia="es-CL"/>
        </w:rPr>
        <w:t xml:space="preserve"> Edad reportada en categorías de edad de cinco años.</w:t>
      </w:r>
    </w:p>
    <w:p w14:paraId="703804A3"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proofErr w:type="spellStart"/>
      <w:r w:rsidRPr="00244471">
        <w:rPr>
          <w:rFonts w:eastAsia="Times New Roman" w:cstheme="minorHAnsi"/>
          <w:b/>
          <w:bCs/>
          <w:color w:val="000000"/>
          <w:lang w:val="es-CL" w:eastAsia="es-CL"/>
        </w:rPr>
        <w:t>Race</w:t>
      </w:r>
      <w:proofErr w:type="spellEnd"/>
      <w:r w:rsidRPr="00244471">
        <w:rPr>
          <w:rFonts w:eastAsia="Times New Roman" w:cstheme="minorHAnsi"/>
          <w:b/>
          <w:bCs/>
          <w:color w:val="000000"/>
          <w:lang w:val="es-CL" w:eastAsia="es-CL"/>
        </w:rPr>
        <w:t>:</w:t>
      </w:r>
      <w:r w:rsidRPr="00495181">
        <w:rPr>
          <w:rFonts w:eastAsia="Times New Roman" w:cstheme="minorHAnsi"/>
          <w:color w:val="000000"/>
          <w:lang w:val="es-CL" w:eastAsia="es-CL"/>
        </w:rPr>
        <w:t xml:space="preserve"> valor de raza/etnicidad imputada,</w:t>
      </w:r>
      <w:r w:rsidRPr="00495181">
        <w:rPr>
          <w:rFonts w:cstheme="minorHAnsi"/>
        </w:rPr>
        <w:t xml:space="preserve"> </w:t>
      </w:r>
      <w:r w:rsidRPr="00495181">
        <w:rPr>
          <w:rFonts w:eastAsia="Times New Roman" w:cstheme="minorHAnsi"/>
          <w:color w:val="000000"/>
          <w:lang w:val="es-CL" w:eastAsia="es-CL"/>
        </w:rPr>
        <w:t>si la o el encuestado se negó a dar una raza/etnicidad. El valor de la raza/etnicidad imputada será la más común respuesta de raza/etnicidad para esa región del estado)</w:t>
      </w:r>
    </w:p>
    <w:p w14:paraId="3016E65D"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Diabetic:</w:t>
      </w:r>
      <w:r w:rsidRPr="00495181">
        <w:rPr>
          <w:rFonts w:eastAsia="Times New Roman" w:cstheme="minorHAnsi"/>
          <w:color w:val="000000"/>
          <w:lang w:val="es-CL" w:eastAsia="es-CL"/>
        </w:rPr>
        <w:t xml:space="preserve"> Esta variable corresponde a si el consultado alguna vez diagnosticado con ataque al corazón</w:t>
      </w:r>
    </w:p>
    <w:p w14:paraId="79904F14"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PhysicalActivity:</w:t>
      </w:r>
      <w:r w:rsidRPr="00495181">
        <w:rPr>
          <w:rFonts w:eastAsia="Times New Roman" w:cstheme="minorHAnsi"/>
          <w:color w:val="000000"/>
          <w:lang w:val="es-CL" w:eastAsia="es-CL"/>
        </w:rPr>
        <w:t xml:space="preserve"> Adultos que informaron haber realizado actividad física o ejercicio durante los últimos 30 días además de su trabajo habitual.</w:t>
      </w:r>
    </w:p>
    <w:p w14:paraId="3036B58B"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GenHealth:</w:t>
      </w:r>
      <w:r w:rsidRPr="00495181">
        <w:rPr>
          <w:rFonts w:eastAsia="Times New Roman" w:cstheme="minorHAnsi"/>
          <w:color w:val="000000"/>
          <w:lang w:val="es-CL" w:eastAsia="es-CL"/>
        </w:rPr>
        <w:t xml:space="preserve"> Salud general</w:t>
      </w:r>
    </w:p>
    <w:p w14:paraId="3DDF51F7"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proofErr w:type="spellStart"/>
      <w:r w:rsidRPr="00244471">
        <w:rPr>
          <w:rFonts w:eastAsia="Times New Roman" w:cstheme="minorHAnsi"/>
          <w:b/>
          <w:bCs/>
          <w:color w:val="000000"/>
          <w:lang w:val="es-CL" w:eastAsia="es-CL"/>
        </w:rPr>
        <w:lastRenderedPageBreak/>
        <w:t>SleepTime</w:t>
      </w:r>
      <w:proofErr w:type="spellEnd"/>
      <w:r w:rsidRPr="00244471">
        <w:rPr>
          <w:rFonts w:eastAsia="Times New Roman" w:cstheme="minorHAnsi"/>
          <w:b/>
          <w:bCs/>
          <w:color w:val="000000"/>
          <w:lang w:val="es-CL" w:eastAsia="es-CL"/>
        </w:rPr>
        <w:t>:</w:t>
      </w:r>
      <w:r w:rsidRPr="00495181">
        <w:rPr>
          <w:rFonts w:eastAsia="Times New Roman" w:cstheme="minorHAnsi"/>
          <w:color w:val="000000"/>
          <w:lang w:val="es-CL" w:eastAsia="es-CL"/>
        </w:rPr>
        <w:t xml:space="preserve"> Cantidad de horas que duerme en un período de 24 horas</w:t>
      </w:r>
    </w:p>
    <w:p w14:paraId="3B583A9C"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proofErr w:type="spellStart"/>
      <w:r w:rsidRPr="00244471">
        <w:rPr>
          <w:rFonts w:eastAsia="Times New Roman" w:cstheme="minorHAnsi"/>
          <w:b/>
          <w:bCs/>
          <w:color w:val="000000"/>
          <w:lang w:val="es-CL" w:eastAsia="es-CL"/>
        </w:rPr>
        <w:t>Asthma</w:t>
      </w:r>
      <w:proofErr w:type="spellEnd"/>
      <w:r w:rsidRPr="00244471">
        <w:rPr>
          <w:rFonts w:eastAsia="Times New Roman" w:cstheme="minorHAnsi"/>
          <w:b/>
          <w:bCs/>
          <w:color w:val="000000"/>
          <w:lang w:val="es-CL" w:eastAsia="es-CL"/>
        </w:rPr>
        <w:t>:</w:t>
      </w:r>
      <w:r w:rsidRPr="00495181">
        <w:rPr>
          <w:rFonts w:eastAsia="Times New Roman" w:cstheme="minorHAnsi"/>
          <w:color w:val="000000"/>
          <w:lang w:val="es-CL" w:eastAsia="es-CL"/>
        </w:rPr>
        <w:t xml:space="preserve"> Esta variable corresponde a si el consultado alguna vez diagnosticado con asma.</w:t>
      </w:r>
    </w:p>
    <w:p w14:paraId="42CD5042" w14:textId="77777777" w:rsidR="009A78E8" w:rsidRPr="00495181" w:rsidRDefault="009A78E8" w:rsidP="009A78E8">
      <w:pPr>
        <w:pStyle w:val="Prrafodelista"/>
        <w:numPr>
          <w:ilvl w:val="0"/>
          <w:numId w:val="1"/>
        </w:numPr>
        <w:spacing w:line="360" w:lineRule="auto"/>
        <w:jc w:val="both"/>
        <w:rPr>
          <w:rFonts w:eastAsia="Times New Roman" w:cstheme="minorHAnsi"/>
          <w:color w:val="000000"/>
          <w:lang w:val="es-CL" w:eastAsia="es-CL"/>
        </w:rPr>
      </w:pPr>
      <w:r w:rsidRPr="00244471">
        <w:rPr>
          <w:rFonts w:eastAsia="Times New Roman" w:cstheme="minorHAnsi"/>
          <w:b/>
          <w:bCs/>
          <w:color w:val="000000"/>
          <w:lang w:val="es-CL" w:eastAsia="es-CL"/>
        </w:rPr>
        <w:t>KidneyDisease:</w:t>
      </w:r>
      <w:r w:rsidRPr="00495181">
        <w:rPr>
          <w:rFonts w:eastAsia="Times New Roman" w:cstheme="minorHAnsi"/>
          <w:color w:val="000000"/>
          <w:lang w:val="es-CL" w:eastAsia="es-CL"/>
        </w:rPr>
        <w:t xml:space="preserve"> Esta variable corresponde a si el consultado alguna vez diagnosticado con enfermedad renal, Sin incluir cálculos renales, infección de la vejiga o incontinencia.</w:t>
      </w:r>
    </w:p>
    <w:p w14:paraId="598CC8CB" w14:textId="77777777" w:rsidR="009A78E8" w:rsidRPr="00495181" w:rsidRDefault="009A78E8" w:rsidP="009A78E8">
      <w:pPr>
        <w:pStyle w:val="Prrafodelista"/>
        <w:numPr>
          <w:ilvl w:val="0"/>
          <w:numId w:val="1"/>
        </w:numPr>
        <w:spacing w:line="360" w:lineRule="auto"/>
        <w:jc w:val="both"/>
        <w:rPr>
          <w:rFonts w:cstheme="minorHAnsi"/>
          <w:noProof/>
        </w:rPr>
      </w:pPr>
      <w:r w:rsidRPr="00244471">
        <w:rPr>
          <w:rFonts w:eastAsia="Times New Roman" w:cstheme="minorHAnsi"/>
          <w:b/>
          <w:bCs/>
          <w:color w:val="000000"/>
          <w:lang w:val="es-CL" w:eastAsia="es-CL"/>
        </w:rPr>
        <w:t>SkinCancer:</w:t>
      </w:r>
      <w:r w:rsidRPr="00495181">
        <w:rPr>
          <w:rFonts w:eastAsia="Times New Roman" w:cstheme="minorHAnsi"/>
          <w:color w:val="000000"/>
          <w:lang w:val="es-CL" w:eastAsia="es-CL"/>
        </w:rPr>
        <w:t xml:space="preserve"> Esta variable corresponde a si el consultado alguna vez diagnosticado con cáncer de piel.</w:t>
      </w:r>
    </w:p>
    <w:p w14:paraId="642B974E" w14:textId="77588218" w:rsidR="00A84225" w:rsidRDefault="00A84225">
      <w:pPr>
        <w:rPr>
          <w:noProof/>
        </w:rPr>
      </w:pPr>
    </w:p>
    <w:p w14:paraId="1983CF1A" w14:textId="70ACE000" w:rsidR="00A84225" w:rsidRDefault="00A84225">
      <w:pPr>
        <w:rPr>
          <w:noProof/>
        </w:rPr>
      </w:pPr>
    </w:p>
    <w:p w14:paraId="331A4BBF" w14:textId="12D8C005" w:rsidR="00A84225" w:rsidRDefault="00A84225">
      <w:pPr>
        <w:rPr>
          <w:noProof/>
        </w:rPr>
      </w:pPr>
    </w:p>
    <w:p w14:paraId="204B4D4B" w14:textId="03E1090C" w:rsidR="00A84225" w:rsidRDefault="00A84225">
      <w:pPr>
        <w:rPr>
          <w:noProof/>
        </w:rPr>
      </w:pPr>
    </w:p>
    <w:p w14:paraId="6B24B9D1" w14:textId="7AF98A6C" w:rsidR="00A84225" w:rsidRDefault="00A84225">
      <w:pPr>
        <w:rPr>
          <w:noProof/>
        </w:rPr>
      </w:pPr>
    </w:p>
    <w:p w14:paraId="5240490B" w14:textId="073F15EC" w:rsidR="00A84225" w:rsidRDefault="00A84225">
      <w:pPr>
        <w:rPr>
          <w:noProof/>
        </w:rPr>
      </w:pPr>
    </w:p>
    <w:p w14:paraId="1A38B9EE" w14:textId="0D41A5F9" w:rsidR="00A84225" w:rsidRDefault="00A84225">
      <w:pPr>
        <w:rPr>
          <w:noProof/>
        </w:rPr>
      </w:pPr>
    </w:p>
    <w:p w14:paraId="2A88F203" w14:textId="62B92B8A" w:rsidR="00A84225" w:rsidRDefault="00A84225">
      <w:pPr>
        <w:rPr>
          <w:noProof/>
        </w:rPr>
      </w:pPr>
    </w:p>
    <w:p w14:paraId="74C82DCA" w14:textId="3E91845C" w:rsidR="00A84225" w:rsidRDefault="00A84225">
      <w:pPr>
        <w:rPr>
          <w:noProof/>
        </w:rPr>
      </w:pPr>
    </w:p>
    <w:p w14:paraId="6F8F9F80" w14:textId="73E6E8C8" w:rsidR="00A84225" w:rsidRDefault="00A84225">
      <w:pPr>
        <w:rPr>
          <w:noProof/>
        </w:rPr>
      </w:pPr>
    </w:p>
    <w:p w14:paraId="7C7D4773" w14:textId="6D2AFE49" w:rsidR="00A84225" w:rsidRDefault="00A84225">
      <w:pPr>
        <w:rPr>
          <w:noProof/>
        </w:rPr>
      </w:pPr>
    </w:p>
    <w:p w14:paraId="256A2BEF" w14:textId="77777777" w:rsidR="00A84225" w:rsidRPr="00A226F8" w:rsidRDefault="00A84225">
      <w:pPr>
        <w:rPr>
          <w:noProof/>
        </w:rPr>
      </w:pPr>
    </w:p>
    <w:p w14:paraId="6DD070A8" w14:textId="1404AB07" w:rsidR="000359D1" w:rsidRDefault="000359D1">
      <w:pPr>
        <w:rPr>
          <w:noProof/>
        </w:rPr>
      </w:pPr>
    </w:p>
    <w:p w14:paraId="1221EA69" w14:textId="343A2F3A" w:rsidR="009A5111" w:rsidRDefault="009A5111">
      <w:pPr>
        <w:rPr>
          <w:noProof/>
        </w:rPr>
      </w:pPr>
    </w:p>
    <w:p w14:paraId="373285C9" w14:textId="28432EF6" w:rsidR="00E059E6" w:rsidRDefault="00E059E6">
      <w:pPr>
        <w:rPr>
          <w:noProof/>
        </w:rPr>
      </w:pPr>
    </w:p>
    <w:p w14:paraId="346D5D06" w14:textId="629677DC" w:rsidR="00E059E6" w:rsidRDefault="00E059E6">
      <w:pPr>
        <w:rPr>
          <w:noProof/>
        </w:rPr>
      </w:pPr>
    </w:p>
    <w:p w14:paraId="4181141B" w14:textId="0FED19D7" w:rsidR="00E059E6" w:rsidRDefault="00E059E6">
      <w:pPr>
        <w:rPr>
          <w:noProof/>
        </w:rPr>
      </w:pPr>
    </w:p>
    <w:p w14:paraId="16051244" w14:textId="5B9A8747" w:rsidR="00E059E6" w:rsidRDefault="00E059E6">
      <w:pPr>
        <w:rPr>
          <w:noProof/>
        </w:rPr>
      </w:pPr>
    </w:p>
    <w:p w14:paraId="5244A10F" w14:textId="2DE3965D" w:rsidR="00E059E6" w:rsidRDefault="00E059E6">
      <w:pPr>
        <w:rPr>
          <w:noProof/>
        </w:rPr>
      </w:pPr>
    </w:p>
    <w:p w14:paraId="0F0C466E" w14:textId="64F698DD" w:rsidR="00E059E6" w:rsidRDefault="00E059E6">
      <w:pPr>
        <w:rPr>
          <w:noProof/>
        </w:rPr>
      </w:pPr>
    </w:p>
    <w:p w14:paraId="63534B3F" w14:textId="0D7A9E7C" w:rsidR="00E059E6" w:rsidRDefault="00E059E6">
      <w:pPr>
        <w:rPr>
          <w:noProof/>
        </w:rPr>
      </w:pPr>
    </w:p>
    <w:p w14:paraId="341EB26C" w14:textId="18AF95A1" w:rsidR="00E059E6" w:rsidRDefault="00E059E6">
      <w:pPr>
        <w:rPr>
          <w:noProof/>
        </w:rPr>
      </w:pPr>
    </w:p>
    <w:p w14:paraId="230C0467" w14:textId="1F119EC3" w:rsidR="00E059E6" w:rsidRDefault="00E059E6">
      <w:pPr>
        <w:rPr>
          <w:noProof/>
        </w:rPr>
      </w:pPr>
    </w:p>
    <w:p w14:paraId="0204734A" w14:textId="7FC78631" w:rsidR="00E059E6" w:rsidRDefault="00E059E6">
      <w:pPr>
        <w:rPr>
          <w:noProof/>
        </w:rPr>
      </w:pPr>
    </w:p>
    <w:p w14:paraId="2473FB5E" w14:textId="107F0F68" w:rsidR="00E059E6" w:rsidRDefault="00E059E6">
      <w:pPr>
        <w:rPr>
          <w:noProof/>
        </w:rPr>
      </w:pPr>
    </w:p>
    <w:p w14:paraId="757EBC7B" w14:textId="1A11A143" w:rsidR="00E059E6" w:rsidRDefault="00E059E6">
      <w:pPr>
        <w:rPr>
          <w:noProof/>
        </w:rPr>
      </w:pPr>
    </w:p>
    <w:p w14:paraId="31645471" w14:textId="7108495E" w:rsidR="00E059E6" w:rsidRDefault="00E059E6">
      <w:pPr>
        <w:rPr>
          <w:noProof/>
        </w:rPr>
      </w:pPr>
    </w:p>
    <w:p w14:paraId="65F37E94" w14:textId="494BCF1A" w:rsidR="00E059E6" w:rsidRDefault="00E059E6">
      <w:pPr>
        <w:rPr>
          <w:noProof/>
        </w:rPr>
      </w:pPr>
    </w:p>
    <w:p w14:paraId="7C550264" w14:textId="6449B062" w:rsidR="00E059E6" w:rsidRDefault="00E059E6">
      <w:pPr>
        <w:rPr>
          <w:noProof/>
        </w:rPr>
      </w:pPr>
    </w:p>
    <w:p w14:paraId="7A009BC1" w14:textId="04643A7F" w:rsidR="00E059E6" w:rsidRDefault="00E059E6">
      <w:pPr>
        <w:rPr>
          <w:noProof/>
        </w:rPr>
      </w:pPr>
    </w:p>
    <w:p w14:paraId="1424C586" w14:textId="61BA5FAC" w:rsidR="00E059E6" w:rsidRDefault="00E059E6">
      <w:pPr>
        <w:rPr>
          <w:noProof/>
        </w:rPr>
      </w:pPr>
    </w:p>
    <w:p w14:paraId="45F539F4" w14:textId="6BBD11C4" w:rsidR="00E059E6" w:rsidRDefault="00E059E6">
      <w:pPr>
        <w:rPr>
          <w:noProof/>
        </w:rPr>
      </w:pPr>
    </w:p>
    <w:p w14:paraId="4F5F7B05" w14:textId="1CFF6189" w:rsidR="00E059E6" w:rsidRDefault="00E059E6">
      <w:pPr>
        <w:rPr>
          <w:noProof/>
        </w:rPr>
      </w:pPr>
    </w:p>
    <w:p w14:paraId="0C4D7BC5" w14:textId="1391F47C" w:rsidR="00E059E6" w:rsidRDefault="00E059E6">
      <w:pPr>
        <w:rPr>
          <w:noProof/>
        </w:rPr>
      </w:pPr>
    </w:p>
    <w:p w14:paraId="615CEA33" w14:textId="4491865C" w:rsidR="00E059E6" w:rsidRDefault="00E059E6">
      <w:pPr>
        <w:rPr>
          <w:noProof/>
        </w:rPr>
      </w:pPr>
    </w:p>
    <w:p w14:paraId="1DDC5D7A" w14:textId="29FAD3EF" w:rsidR="00E059E6" w:rsidRDefault="00E059E6">
      <w:pPr>
        <w:rPr>
          <w:noProof/>
        </w:rPr>
      </w:pPr>
    </w:p>
    <w:p w14:paraId="16A13DA9" w14:textId="42C73AF6" w:rsidR="00E059E6" w:rsidRDefault="00E059E6">
      <w:pPr>
        <w:rPr>
          <w:noProof/>
        </w:rPr>
      </w:pPr>
    </w:p>
    <w:p w14:paraId="702DBC8A" w14:textId="25A6FDC9" w:rsidR="00E059E6" w:rsidRDefault="00E059E6">
      <w:pPr>
        <w:rPr>
          <w:noProof/>
        </w:rPr>
      </w:pPr>
    </w:p>
    <w:p w14:paraId="1262C10B" w14:textId="71947F3C" w:rsidR="00E059E6" w:rsidRDefault="00E059E6">
      <w:pPr>
        <w:rPr>
          <w:noProof/>
        </w:rPr>
      </w:pPr>
    </w:p>
    <w:p w14:paraId="64156347" w14:textId="238E9381" w:rsidR="00E059E6" w:rsidRDefault="00E059E6">
      <w:pPr>
        <w:rPr>
          <w:noProof/>
        </w:rPr>
      </w:pPr>
    </w:p>
    <w:p w14:paraId="2FBD873E" w14:textId="14FA2506" w:rsidR="00E059E6" w:rsidRDefault="00E059E6">
      <w:pPr>
        <w:rPr>
          <w:noProof/>
        </w:rPr>
      </w:pPr>
    </w:p>
    <w:p w14:paraId="290F4BB4" w14:textId="10D6BE31" w:rsidR="00E059E6" w:rsidRPr="00A226F8" w:rsidRDefault="00E059E6" w:rsidP="00E059E6">
      <w:pPr>
        <w:pStyle w:val="Ttulo3"/>
        <w:rPr>
          <w:noProof/>
        </w:rPr>
      </w:pPr>
      <w:r>
        <w:rPr>
          <w:noProof/>
        </w:rPr>
        <w:t>Análisis estad</w:t>
      </w:r>
      <w:r w:rsidR="007D5790">
        <w:rPr>
          <w:noProof/>
        </w:rPr>
        <w:t>í</w:t>
      </w:r>
      <w:r>
        <w:rPr>
          <w:noProof/>
        </w:rPr>
        <w:t>stico</w:t>
      </w:r>
    </w:p>
    <w:p w14:paraId="5294946F" w14:textId="77777777" w:rsidR="00E059E6" w:rsidRDefault="00E059E6">
      <w:pPr>
        <w:rPr>
          <w:noProof/>
        </w:rPr>
      </w:pPr>
    </w:p>
    <w:p w14:paraId="595644DE" w14:textId="5D9CD269" w:rsidR="009A5111" w:rsidRDefault="009A5111">
      <w:pPr>
        <w:rPr>
          <w:noProof/>
        </w:rPr>
      </w:pPr>
    </w:p>
    <w:p w14:paraId="64F7E8E5" w14:textId="3E30C974" w:rsidR="001619FB" w:rsidRPr="00E059E6" w:rsidRDefault="001619FB" w:rsidP="00E059E6">
      <w:pPr>
        <w:rPr>
          <w:rFonts w:ascii="Calibri(cuerpo)" w:eastAsia="Times New Roman" w:hAnsi="Calibri(cuerpo)" w:cs="Calibri"/>
          <w:color w:val="000000"/>
          <w:lang w:val="es-CL" w:eastAsia="es-CL"/>
        </w:rPr>
      </w:pPr>
      <w:r w:rsidRPr="00E059E6">
        <w:rPr>
          <w:rFonts w:ascii="Calibri(cuerpo)" w:eastAsia="Times New Roman" w:hAnsi="Calibri(cuerpo)" w:cs="Calibri"/>
          <w:color w:val="000000"/>
          <w:lang w:val="es-CL" w:eastAsia="es-CL"/>
        </w:rPr>
        <w:t>Planteamiento de las hipótesis de este estudio</w:t>
      </w:r>
    </w:p>
    <w:p w14:paraId="70AD4865" w14:textId="42BF420D" w:rsidR="00EA394F" w:rsidRDefault="00EA394F" w:rsidP="008F16DF">
      <w:pPr>
        <w:pStyle w:val="Prrafodelista"/>
        <w:rPr>
          <w:rFonts w:ascii="Calibri(cuerpo)" w:eastAsia="Times New Roman" w:hAnsi="Calibri(cuerpo)" w:cs="Calibri"/>
          <w:color w:val="000000"/>
          <w:lang w:val="es-CL" w:eastAsia="es-CL"/>
        </w:rPr>
      </w:pPr>
    </w:p>
    <w:p w14:paraId="3E55D433" w14:textId="6A0DAFE9" w:rsidR="00EA394F" w:rsidRPr="00E059E6" w:rsidRDefault="00EA394F" w:rsidP="00E059E6">
      <w:pPr>
        <w:rPr>
          <w:rFonts w:ascii="Calibri(cuerpo)" w:eastAsia="Times New Roman" w:hAnsi="Calibri(cuerpo)" w:cs="Calibri"/>
          <w:color w:val="000000"/>
          <w:lang w:val="es-CL" w:eastAsia="es-CL"/>
        </w:rPr>
      </w:pPr>
      <w:r w:rsidRPr="00E059E6">
        <w:rPr>
          <w:rFonts w:ascii="Calibri(cuerpo)" w:eastAsia="Times New Roman" w:hAnsi="Calibri(cuerpo)" w:cs="Calibri"/>
          <w:color w:val="000000"/>
          <w:lang w:val="es-CL" w:eastAsia="es-CL"/>
        </w:rPr>
        <w:t xml:space="preserve">H0: No existe un grado de correlación </w:t>
      </w:r>
      <w:r w:rsidR="005E7D92" w:rsidRPr="00E059E6">
        <w:rPr>
          <w:rFonts w:ascii="Calibri(cuerpo)" w:eastAsia="Times New Roman" w:hAnsi="Calibri(cuerpo)" w:cs="Calibri"/>
          <w:color w:val="000000"/>
          <w:lang w:val="es-CL" w:eastAsia="es-CL"/>
        </w:rPr>
        <w:t>entre las</w:t>
      </w:r>
      <w:r w:rsidRPr="00E059E6">
        <w:rPr>
          <w:rFonts w:ascii="Calibri(cuerpo)" w:eastAsia="Times New Roman" w:hAnsi="Calibri(cuerpo)" w:cs="Calibri"/>
          <w:color w:val="000000"/>
          <w:lang w:val="es-CL" w:eastAsia="es-CL"/>
        </w:rPr>
        <w:t xml:space="preserve"> horas que duerme una persona </w:t>
      </w:r>
      <w:r w:rsidR="005E7D92" w:rsidRPr="00E059E6">
        <w:rPr>
          <w:rFonts w:ascii="Calibri(cuerpo)" w:eastAsia="Times New Roman" w:hAnsi="Calibri(cuerpo)" w:cs="Calibri"/>
          <w:color w:val="000000"/>
          <w:lang w:val="es-CL" w:eastAsia="es-CL"/>
        </w:rPr>
        <w:t xml:space="preserve">y la cantidad de </w:t>
      </w:r>
      <w:r w:rsidRPr="00E059E6">
        <w:rPr>
          <w:rFonts w:ascii="Calibri(cuerpo)" w:eastAsia="Times New Roman" w:hAnsi="Calibri(cuerpo)" w:cs="Calibri"/>
          <w:color w:val="000000"/>
          <w:lang w:val="es-CL" w:eastAsia="es-CL"/>
        </w:rPr>
        <w:t xml:space="preserve">días que </w:t>
      </w:r>
      <w:r w:rsidR="005E7D92" w:rsidRPr="00E059E6">
        <w:rPr>
          <w:rFonts w:ascii="Calibri(cuerpo)" w:eastAsia="Times New Roman" w:hAnsi="Calibri(cuerpo)" w:cs="Calibri"/>
          <w:color w:val="000000"/>
          <w:lang w:val="es-CL" w:eastAsia="es-CL"/>
        </w:rPr>
        <w:t>tendrá una salud física deficiente.</w:t>
      </w:r>
    </w:p>
    <w:p w14:paraId="7D73630C" w14:textId="4EABC283" w:rsidR="00EA394F" w:rsidRDefault="00EA394F" w:rsidP="008F16DF">
      <w:pPr>
        <w:pStyle w:val="Prrafodelista"/>
        <w:rPr>
          <w:rFonts w:ascii="Calibri(cuerpo)" w:eastAsia="Times New Roman" w:hAnsi="Calibri(cuerpo)" w:cs="Calibri"/>
          <w:color w:val="000000"/>
          <w:lang w:val="es-CL" w:eastAsia="es-CL"/>
        </w:rPr>
      </w:pPr>
    </w:p>
    <w:p w14:paraId="2E51FEDF" w14:textId="6D869E52" w:rsidR="00EA394F" w:rsidRPr="00E059E6" w:rsidRDefault="00EA394F" w:rsidP="00E059E6">
      <w:pPr>
        <w:rPr>
          <w:rFonts w:ascii="Calibri(cuerpo)" w:eastAsia="Times New Roman" w:hAnsi="Calibri(cuerpo)" w:cs="Calibri"/>
          <w:color w:val="000000"/>
          <w:lang w:val="es-CL" w:eastAsia="es-CL"/>
        </w:rPr>
      </w:pPr>
      <w:r w:rsidRPr="00E059E6">
        <w:rPr>
          <w:rFonts w:ascii="Calibri(cuerpo)" w:eastAsia="Times New Roman" w:hAnsi="Calibri(cuerpo)" w:cs="Calibri"/>
          <w:color w:val="000000"/>
          <w:lang w:val="es-CL" w:eastAsia="es-CL"/>
        </w:rPr>
        <w:t>H1:</w:t>
      </w:r>
      <w:r w:rsidR="005E7D92" w:rsidRPr="00E059E6">
        <w:rPr>
          <w:rFonts w:ascii="Calibri(cuerpo)" w:eastAsia="Times New Roman" w:hAnsi="Calibri(cuerpo)" w:cs="Calibri"/>
          <w:color w:val="000000"/>
          <w:lang w:val="es-CL" w:eastAsia="es-CL"/>
        </w:rPr>
        <w:t xml:space="preserve"> La cantidad de horas que duerme una persona </w:t>
      </w:r>
      <w:r w:rsidR="000535DF" w:rsidRPr="00E059E6">
        <w:rPr>
          <w:rFonts w:ascii="Calibri(cuerpo)" w:eastAsia="Times New Roman" w:hAnsi="Calibri(cuerpo)" w:cs="Calibri"/>
          <w:color w:val="000000"/>
          <w:lang w:val="es-CL" w:eastAsia="es-CL"/>
        </w:rPr>
        <w:t>está</w:t>
      </w:r>
      <w:r w:rsidR="005E7D92" w:rsidRPr="00E059E6">
        <w:rPr>
          <w:rFonts w:ascii="Calibri(cuerpo)" w:eastAsia="Times New Roman" w:hAnsi="Calibri(cuerpo)" w:cs="Calibri"/>
          <w:color w:val="000000"/>
          <w:lang w:val="es-CL" w:eastAsia="es-CL"/>
        </w:rPr>
        <w:t xml:space="preserve"> relacionada con la cantidad </w:t>
      </w:r>
      <w:r w:rsidR="00BC2D88" w:rsidRPr="00E059E6">
        <w:rPr>
          <w:rFonts w:ascii="Calibri(cuerpo)" w:eastAsia="Times New Roman" w:hAnsi="Calibri(cuerpo)" w:cs="Calibri"/>
          <w:color w:val="000000"/>
          <w:lang w:val="es-CL" w:eastAsia="es-CL"/>
        </w:rPr>
        <w:t>de días</w:t>
      </w:r>
      <w:r w:rsidR="005E7D92" w:rsidRPr="00E059E6">
        <w:rPr>
          <w:rFonts w:ascii="Calibri(cuerpo)" w:eastAsia="Times New Roman" w:hAnsi="Calibri(cuerpo)" w:cs="Calibri"/>
          <w:color w:val="000000"/>
          <w:lang w:val="es-CL" w:eastAsia="es-CL"/>
        </w:rPr>
        <w:t xml:space="preserve"> que su salud física será deficiente.</w:t>
      </w:r>
    </w:p>
    <w:p w14:paraId="5F5BE174" w14:textId="7BA5668C" w:rsidR="009A5111" w:rsidRPr="003D7A50" w:rsidRDefault="009A5111">
      <w:pPr>
        <w:rPr>
          <w:rFonts w:ascii="Calibri" w:eastAsia="Times New Roman" w:hAnsi="Calibri" w:cs="Calibri"/>
          <w:color w:val="000000"/>
          <w:sz w:val="22"/>
          <w:szCs w:val="22"/>
          <w:lang w:val="es-CL" w:eastAsia="es-CL"/>
        </w:rPr>
      </w:pPr>
    </w:p>
    <w:p w14:paraId="2081801F" w14:textId="439A6047" w:rsidR="009A5111" w:rsidRDefault="008F15EE" w:rsidP="00E558F9">
      <w:pPr>
        <w:spacing w:line="360" w:lineRule="auto"/>
        <w:rPr>
          <w:noProof/>
        </w:rPr>
      </w:pPr>
      <w:r>
        <w:rPr>
          <w:noProof/>
        </w:rPr>
        <w:t>Realizamos la carga del dataset a partir de nuestro carpeta de origen , a este conjunto de datos lo nombraremos salud</w:t>
      </w:r>
    </w:p>
    <w:p w14:paraId="717D4447" w14:textId="77777777" w:rsidR="008F15EE" w:rsidRDefault="008F15EE">
      <w:pPr>
        <w:rPr>
          <w:noProof/>
        </w:rPr>
      </w:pPr>
    </w:p>
    <w:p w14:paraId="2980750C" w14:textId="405BF80C" w:rsidR="009A5111" w:rsidRDefault="00BC5A80">
      <w:pPr>
        <w:rPr>
          <w:noProof/>
        </w:rPr>
      </w:pPr>
      <w:r w:rsidRPr="00BC5A80">
        <w:rPr>
          <w:noProof/>
        </w:rPr>
        <w:drawing>
          <wp:inline distT="0" distB="0" distL="0" distR="0" wp14:anchorId="2347C23F" wp14:editId="593A8942">
            <wp:extent cx="5951220" cy="3556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220" cy="355600"/>
                    </a:xfrm>
                    <a:prstGeom prst="rect">
                      <a:avLst/>
                    </a:prstGeom>
                  </pic:spPr>
                </pic:pic>
              </a:graphicData>
            </a:graphic>
          </wp:inline>
        </w:drawing>
      </w:r>
    </w:p>
    <w:p w14:paraId="71FCC5B0" w14:textId="0938D964" w:rsidR="00E558F9" w:rsidRDefault="00E558F9">
      <w:pPr>
        <w:rPr>
          <w:noProof/>
        </w:rPr>
      </w:pPr>
    </w:p>
    <w:p w14:paraId="4274B28C" w14:textId="0A9EC2FD" w:rsidR="009A5111" w:rsidRDefault="00E558F9" w:rsidP="00E059E6">
      <w:pPr>
        <w:spacing w:line="360" w:lineRule="auto"/>
        <w:jc w:val="both"/>
        <w:rPr>
          <w:noProof/>
        </w:rPr>
      </w:pPr>
      <w:r>
        <w:rPr>
          <w:noProof/>
        </w:rPr>
        <w:t>Como observamos nuestro dataset se carg</w:t>
      </w:r>
      <w:r w:rsidR="007D5790">
        <w:rPr>
          <w:noProof/>
        </w:rPr>
        <w:t>ó</w:t>
      </w:r>
      <w:r>
        <w:rPr>
          <w:noProof/>
        </w:rPr>
        <w:t xml:space="preserve"> correctamente y se nos indica de inmediato la cantidad de observaciones que corresponden a las filas y 18 variables correspondientes a las columnas.</w:t>
      </w:r>
    </w:p>
    <w:p w14:paraId="1BC407DD" w14:textId="7304197B" w:rsidR="00E558F9" w:rsidRDefault="00E558F9" w:rsidP="00D15800">
      <w:pPr>
        <w:jc w:val="center"/>
        <w:rPr>
          <w:noProof/>
        </w:rPr>
      </w:pPr>
      <w:r w:rsidRPr="00E558F9">
        <w:rPr>
          <w:noProof/>
        </w:rPr>
        <w:drawing>
          <wp:inline distT="0" distB="0" distL="0" distR="0" wp14:anchorId="7F526EFA" wp14:editId="70E3AFAF">
            <wp:extent cx="2518117" cy="11051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6903" cy="1113347"/>
                    </a:xfrm>
                    <a:prstGeom prst="rect">
                      <a:avLst/>
                    </a:prstGeom>
                  </pic:spPr>
                </pic:pic>
              </a:graphicData>
            </a:graphic>
          </wp:inline>
        </w:drawing>
      </w:r>
    </w:p>
    <w:p w14:paraId="1CB76470" w14:textId="4BCC695B" w:rsidR="009A5111" w:rsidRDefault="009A5111">
      <w:pPr>
        <w:rPr>
          <w:noProof/>
        </w:rPr>
      </w:pPr>
    </w:p>
    <w:p w14:paraId="7BF2A7E3" w14:textId="3350E25E" w:rsidR="00C006AB" w:rsidRDefault="00C006AB" w:rsidP="00C006AB">
      <w:pPr>
        <w:spacing w:line="360" w:lineRule="auto"/>
        <w:jc w:val="both"/>
        <w:rPr>
          <w:noProof/>
        </w:rPr>
      </w:pPr>
      <w:r>
        <w:rPr>
          <w:noProof/>
        </w:rPr>
        <w:t>Si apretamos este conjunto se nos despliega una nueva ventana llamada salud, la cual nos permite tener una vista de nuestros datos.</w:t>
      </w:r>
    </w:p>
    <w:p w14:paraId="5912B256" w14:textId="3D5078FD" w:rsidR="009A5111" w:rsidRDefault="009A5111">
      <w:pPr>
        <w:rPr>
          <w:noProof/>
        </w:rPr>
      </w:pPr>
    </w:p>
    <w:p w14:paraId="533E6364" w14:textId="675E04D1" w:rsidR="009A5111" w:rsidRDefault="00C006AB">
      <w:pPr>
        <w:rPr>
          <w:noProof/>
        </w:rPr>
      </w:pPr>
      <w:r w:rsidRPr="00C006AB">
        <w:rPr>
          <w:noProof/>
        </w:rPr>
        <w:drawing>
          <wp:inline distT="0" distB="0" distL="0" distR="0" wp14:anchorId="1CEBC17C" wp14:editId="6B342DC2">
            <wp:extent cx="5951220" cy="21647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220" cy="2164715"/>
                    </a:xfrm>
                    <a:prstGeom prst="rect">
                      <a:avLst/>
                    </a:prstGeom>
                  </pic:spPr>
                </pic:pic>
              </a:graphicData>
            </a:graphic>
          </wp:inline>
        </w:drawing>
      </w:r>
    </w:p>
    <w:p w14:paraId="5FD58778" w14:textId="1DBAFB09" w:rsidR="009A5111" w:rsidRDefault="009A5111">
      <w:pPr>
        <w:rPr>
          <w:noProof/>
        </w:rPr>
      </w:pPr>
    </w:p>
    <w:p w14:paraId="293D4616" w14:textId="2EB68E37" w:rsidR="009A5111" w:rsidRDefault="009A5111">
      <w:pPr>
        <w:rPr>
          <w:noProof/>
        </w:rPr>
      </w:pPr>
    </w:p>
    <w:p w14:paraId="135BFA61" w14:textId="77777777" w:rsidR="003D7A50" w:rsidRPr="00E059E6" w:rsidRDefault="003D7A50" w:rsidP="003D7A50">
      <w:pPr>
        <w:spacing w:line="360" w:lineRule="auto"/>
        <w:jc w:val="both"/>
        <w:rPr>
          <w:rFonts w:ascii="Calibri(cuerpo)" w:eastAsia="Times New Roman" w:hAnsi="Calibri(cuerpo)" w:cs="Calibri"/>
          <w:color w:val="000000"/>
          <w:lang w:val="es-CL" w:eastAsia="es-CL"/>
        </w:rPr>
      </w:pPr>
      <w:r w:rsidRPr="00E059E6">
        <w:rPr>
          <w:rFonts w:ascii="Calibri(cuerpo)" w:eastAsia="Times New Roman" w:hAnsi="Calibri(cuerpo)" w:cs="Calibri"/>
          <w:color w:val="000000"/>
          <w:lang w:val="es-CL" w:eastAsia="es-CL"/>
        </w:rPr>
        <w:t>Mostraremos las características de la base de datos</w:t>
      </w:r>
      <w:r>
        <w:rPr>
          <w:rFonts w:ascii="Calibri(cuerpo)" w:eastAsia="Times New Roman" w:hAnsi="Calibri(cuerpo)" w:cs="Calibri"/>
          <w:color w:val="000000"/>
          <w:lang w:val="es-CL" w:eastAsia="es-CL"/>
        </w:rPr>
        <w:t>, donde podemos observar que mayoritariamente tenemos variables chr. Sin embargo, nuestras variables de interés pertenecen al tipo num. También esta función nos indica la cantidad de observaciones y de variables.</w:t>
      </w:r>
    </w:p>
    <w:p w14:paraId="4AA115E8" w14:textId="77777777" w:rsidR="003D7A50" w:rsidRDefault="003D7A50" w:rsidP="003D7A50">
      <w:pPr>
        <w:pStyle w:val="Prrafodelista"/>
        <w:rPr>
          <w:rFonts w:ascii="Calibri(cuerpo)" w:eastAsia="Times New Roman" w:hAnsi="Calibri(cuerpo)" w:cs="Calibri"/>
          <w:color w:val="000000"/>
          <w:lang w:val="es-CL" w:eastAsia="es-CL"/>
        </w:rPr>
      </w:pPr>
    </w:p>
    <w:p w14:paraId="20D247BD" w14:textId="77777777" w:rsidR="003D7A50" w:rsidRDefault="003D7A50" w:rsidP="003D7A50">
      <w:pPr>
        <w:rPr>
          <w:rFonts w:ascii="Calibri(cuerpo)" w:eastAsia="Times New Roman" w:hAnsi="Calibri(cuerpo)" w:cs="Calibri"/>
          <w:color w:val="000000"/>
          <w:lang w:val="es-CL" w:eastAsia="es-CL"/>
        </w:rPr>
      </w:pPr>
      <w:r w:rsidRPr="00F84485">
        <w:rPr>
          <w:noProof/>
          <w:lang w:val="es-CL" w:eastAsia="es-CL"/>
        </w:rPr>
        <w:drawing>
          <wp:inline distT="0" distB="0" distL="0" distR="0" wp14:anchorId="316DB686" wp14:editId="59000F71">
            <wp:extent cx="5951220" cy="41529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220" cy="415290"/>
                    </a:xfrm>
                    <a:prstGeom prst="rect">
                      <a:avLst/>
                    </a:prstGeom>
                  </pic:spPr>
                </pic:pic>
              </a:graphicData>
            </a:graphic>
          </wp:inline>
        </w:drawing>
      </w:r>
    </w:p>
    <w:p w14:paraId="3E16EB10" w14:textId="77777777" w:rsidR="003D7A50" w:rsidRPr="00E059E6" w:rsidRDefault="003D7A50" w:rsidP="003D7A50">
      <w:pPr>
        <w:rPr>
          <w:rFonts w:ascii="Calibri(cuerpo)" w:eastAsia="Times New Roman" w:hAnsi="Calibri(cuerpo)" w:cs="Calibri"/>
          <w:color w:val="000000"/>
          <w:lang w:val="es-CL" w:eastAsia="es-CL"/>
        </w:rPr>
      </w:pPr>
    </w:p>
    <w:p w14:paraId="104490A5" w14:textId="77777777" w:rsidR="003D7A50" w:rsidRPr="00E059E6" w:rsidRDefault="003D7A50" w:rsidP="003D7A50">
      <w:pPr>
        <w:rPr>
          <w:rFonts w:ascii="Calibri" w:eastAsia="Times New Roman" w:hAnsi="Calibri" w:cs="Calibri"/>
          <w:color w:val="000000"/>
          <w:sz w:val="22"/>
          <w:szCs w:val="22"/>
          <w:lang w:val="es-CL" w:eastAsia="es-CL"/>
        </w:rPr>
      </w:pPr>
      <w:r w:rsidRPr="003D7A50">
        <w:rPr>
          <w:rFonts w:ascii="Calibri" w:eastAsia="Times New Roman" w:hAnsi="Calibri" w:cs="Calibri"/>
          <w:noProof/>
          <w:color w:val="000000"/>
          <w:sz w:val="22"/>
          <w:szCs w:val="22"/>
          <w:lang w:val="es-CL" w:eastAsia="es-CL"/>
        </w:rPr>
        <w:drawing>
          <wp:inline distT="0" distB="0" distL="0" distR="0" wp14:anchorId="725D36F1" wp14:editId="7D11B408">
            <wp:extent cx="5922499" cy="2432050"/>
            <wp:effectExtent l="0" t="0" r="2540" b="6350"/>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rotWithShape="1">
                    <a:blip r:embed="rId20"/>
                    <a:srcRect l="1" r="482"/>
                    <a:stretch/>
                  </pic:blipFill>
                  <pic:spPr bwMode="auto">
                    <a:xfrm>
                      <a:off x="0" y="0"/>
                      <a:ext cx="5922499" cy="2432050"/>
                    </a:xfrm>
                    <a:prstGeom prst="rect">
                      <a:avLst/>
                    </a:prstGeom>
                    <a:ln>
                      <a:noFill/>
                    </a:ln>
                    <a:extLst>
                      <a:ext uri="{53640926-AAD7-44D8-BBD7-CCE9431645EC}">
                        <a14:shadowObscured xmlns:a14="http://schemas.microsoft.com/office/drawing/2010/main"/>
                      </a:ext>
                    </a:extLst>
                  </pic:spPr>
                </pic:pic>
              </a:graphicData>
            </a:graphic>
          </wp:inline>
        </w:drawing>
      </w:r>
    </w:p>
    <w:p w14:paraId="542638EE" w14:textId="73ECD310" w:rsidR="00E059E6" w:rsidRDefault="00E059E6">
      <w:pPr>
        <w:rPr>
          <w:noProof/>
        </w:rPr>
      </w:pPr>
    </w:p>
    <w:p w14:paraId="5F69FBC8" w14:textId="77777777" w:rsidR="003D7A50" w:rsidRDefault="003D7A50">
      <w:pPr>
        <w:rPr>
          <w:noProof/>
        </w:rPr>
      </w:pPr>
    </w:p>
    <w:p w14:paraId="28782A6A" w14:textId="6351CCAF" w:rsidR="009A5111" w:rsidRPr="00E059E6" w:rsidRDefault="00BC5A80">
      <w:pPr>
        <w:rPr>
          <w:b/>
          <w:bCs/>
          <w:noProof/>
        </w:rPr>
      </w:pPr>
      <w:r w:rsidRPr="00E059E6">
        <w:rPr>
          <w:b/>
          <w:bCs/>
          <w:noProof/>
        </w:rPr>
        <w:t>Cambio de nombre de las variables</w:t>
      </w:r>
    </w:p>
    <w:p w14:paraId="0F70CFFA" w14:textId="35B09B3E" w:rsidR="00BC5A80" w:rsidRDefault="00BC5A80">
      <w:pPr>
        <w:rPr>
          <w:noProof/>
        </w:rPr>
      </w:pPr>
    </w:p>
    <w:p w14:paraId="53407370" w14:textId="10FC4D2D" w:rsidR="00BC5A80" w:rsidRDefault="00BC5A80" w:rsidP="00BC5A80">
      <w:pPr>
        <w:spacing w:line="360" w:lineRule="auto"/>
        <w:jc w:val="both"/>
        <w:rPr>
          <w:noProof/>
        </w:rPr>
      </w:pPr>
      <w:r>
        <w:rPr>
          <w:noProof/>
        </w:rPr>
        <w:t>Debido al idioma de origen y la complejidad para entender el contenido de la variable, utilizamos la funci</w:t>
      </w:r>
      <w:r w:rsidR="00ED7A87">
        <w:rPr>
          <w:noProof/>
        </w:rPr>
        <w:t>ó</w:t>
      </w:r>
      <w:r>
        <w:rPr>
          <w:noProof/>
        </w:rPr>
        <w:t>n rename para realizar</w:t>
      </w:r>
      <w:r w:rsidR="0021460D">
        <w:rPr>
          <w:noProof/>
        </w:rPr>
        <w:t xml:space="preserve"> el cambio de nombre en las columnas</w:t>
      </w:r>
      <w:r>
        <w:rPr>
          <w:noProof/>
        </w:rPr>
        <w:t>, quedando de la sigu</w:t>
      </w:r>
      <w:r w:rsidR="00ED7A87">
        <w:rPr>
          <w:noProof/>
        </w:rPr>
        <w:t>i</w:t>
      </w:r>
      <w:r>
        <w:rPr>
          <w:noProof/>
        </w:rPr>
        <w:t>ente manera la equivalencia:</w:t>
      </w:r>
    </w:p>
    <w:p w14:paraId="4624331A" w14:textId="02412994" w:rsidR="00BC5A80" w:rsidRDefault="00BC5A80">
      <w:pPr>
        <w:rPr>
          <w:noProof/>
        </w:rPr>
      </w:pPr>
      <w:r w:rsidRPr="00BC5A80">
        <w:rPr>
          <w:noProof/>
        </w:rPr>
        <w:drawing>
          <wp:inline distT="0" distB="0" distL="0" distR="0" wp14:anchorId="00499ED2" wp14:editId="7640C6B6">
            <wp:extent cx="5951220" cy="995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220" cy="995045"/>
                    </a:xfrm>
                    <a:prstGeom prst="rect">
                      <a:avLst/>
                    </a:prstGeom>
                  </pic:spPr>
                </pic:pic>
              </a:graphicData>
            </a:graphic>
          </wp:inline>
        </w:drawing>
      </w:r>
    </w:p>
    <w:p w14:paraId="18E4CDD0" w14:textId="11830E05" w:rsidR="00BC5A80" w:rsidRDefault="00BC5A80">
      <w:pPr>
        <w:rPr>
          <w:noProof/>
        </w:rPr>
      </w:pPr>
    </w:p>
    <w:p w14:paraId="6BBD9833" w14:textId="4E886F07" w:rsidR="00BC5A80" w:rsidRPr="005D27C1" w:rsidRDefault="00BC5A80">
      <w:pPr>
        <w:rPr>
          <w:b/>
          <w:bCs/>
          <w:noProof/>
        </w:rPr>
      </w:pPr>
      <w:r w:rsidRPr="005D27C1">
        <w:rPr>
          <w:b/>
          <w:bCs/>
          <w:noProof/>
        </w:rPr>
        <w:t xml:space="preserve">Aplicamos la funcion str </w:t>
      </w:r>
      <w:r w:rsidR="00ED4330" w:rsidRPr="005D27C1">
        <w:rPr>
          <w:b/>
          <w:bCs/>
          <w:noProof/>
        </w:rPr>
        <w:t xml:space="preserve">para ver los detalles </w:t>
      </w:r>
      <w:r w:rsidR="006B4519" w:rsidRPr="005D27C1">
        <w:rPr>
          <w:b/>
          <w:bCs/>
          <w:noProof/>
        </w:rPr>
        <w:t xml:space="preserve">y caracteristicas de los datos </w:t>
      </w:r>
      <w:r w:rsidR="00ED4330" w:rsidRPr="005D27C1">
        <w:rPr>
          <w:b/>
          <w:bCs/>
          <w:noProof/>
        </w:rPr>
        <w:t xml:space="preserve">del </w:t>
      </w:r>
      <w:r w:rsidRPr="005D27C1">
        <w:rPr>
          <w:b/>
          <w:bCs/>
          <w:noProof/>
        </w:rPr>
        <w:t>dataset</w:t>
      </w:r>
      <w:r w:rsidR="006B4519" w:rsidRPr="005D27C1">
        <w:rPr>
          <w:b/>
          <w:bCs/>
          <w:noProof/>
        </w:rPr>
        <w:t>.</w:t>
      </w:r>
    </w:p>
    <w:p w14:paraId="06CEBE42" w14:textId="77777777" w:rsidR="00122300" w:rsidRDefault="00122300">
      <w:pPr>
        <w:rPr>
          <w:noProof/>
        </w:rPr>
      </w:pPr>
    </w:p>
    <w:p w14:paraId="782E5487" w14:textId="41B58621" w:rsidR="00BC5A80" w:rsidRDefault="00BC5A80">
      <w:pPr>
        <w:rPr>
          <w:noProof/>
        </w:rPr>
      </w:pPr>
      <w:r w:rsidRPr="00BC5A80">
        <w:rPr>
          <w:noProof/>
        </w:rPr>
        <w:drawing>
          <wp:inline distT="0" distB="0" distL="0" distR="0" wp14:anchorId="4ACA0C1D" wp14:editId="32D3A320">
            <wp:extent cx="5951220" cy="352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220" cy="352425"/>
                    </a:xfrm>
                    <a:prstGeom prst="rect">
                      <a:avLst/>
                    </a:prstGeom>
                  </pic:spPr>
                </pic:pic>
              </a:graphicData>
            </a:graphic>
          </wp:inline>
        </w:drawing>
      </w:r>
    </w:p>
    <w:p w14:paraId="6BE76EF6" w14:textId="77777777" w:rsidR="00122300" w:rsidRDefault="00122300">
      <w:pPr>
        <w:rPr>
          <w:noProof/>
        </w:rPr>
      </w:pPr>
    </w:p>
    <w:p w14:paraId="1A054523" w14:textId="744E523A" w:rsidR="002449B3" w:rsidRDefault="002449B3" w:rsidP="00122300">
      <w:pPr>
        <w:spacing w:line="360" w:lineRule="auto"/>
        <w:jc w:val="both"/>
        <w:rPr>
          <w:noProof/>
        </w:rPr>
      </w:pPr>
      <w:r>
        <w:rPr>
          <w:noProof/>
        </w:rPr>
        <w:t xml:space="preserve">Vemos nuevamente </w:t>
      </w:r>
      <w:r w:rsidR="006652B3">
        <w:rPr>
          <w:noProof/>
        </w:rPr>
        <w:t>los datos pertenecientes a este dataset, pero ya con nuestro cambio en el nombre de variables, cuyos nombres son mucho más intuitivos.</w:t>
      </w:r>
    </w:p>
    <w:p w14:paraId="06D6E72B" w14:textId="7D6F2214" w:rsidR="009A5111" w:rsidRDefault="009A5111">
      <w:pPr>
        <w:rPr>
          <w:noProof/>
        </w:rPr>
      </w:pPr>
    </w:p>
    <w:p w14:paraId="371B82F4" w14:textId="60B64C76" w:rsidR="00D15800" w:rsidRDefault="00BC5A80">
      <w:pPr>
        <w:rPr>
          <w:noProof/>
        </w:rPr>
      </w:pPr>
      <w:r w:rsidRPr="00BC5A80">
        <w:rPr>
          <w:noProof/>
        </w:rPr>
        <w:lastRenderedPageBreak/>
        <w:drawing>
          <wp:inline distT="0" distB="0" distL="0" distR="0" wp14:anchorId="455AD6BC" wp14:editId="0B061224">
            <wp:extent cx="5951220" cy="2613660"/>
            <wp:effectExtent l="0" t="0" r="0" b="0"/>
            <wp:docPr id="1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Carta&#10;&#10;Descripción generada automáticamente"/>
                    <pic:cNvPicPr/>
                  </pic:nvPicPr>
                  <pic:blipFill>
                    <a:blip r:embed="rId23"/>
                    <a:stretch>
                      <a:fillRect/>
                    </a:stretch>
                  </pic:blipFill>
                  <pic:spPr>
                    <a:xfrm>
                      <a:off x="0" y="0"/>
                      <a:ext cx="5951220" cy="2613660"/>
                    </a:xfrm>
                    <a:prstGeom prst="rect">
                      <a:avLst/>
                    </a:prstGeom>
                  </pic:spPr>
                </pic:pic>
              </a:graphicData>
            </a:graphic>
          </wp:inline>
        </w:drawing>
      </w:r>
    </w:p>
    <w:p w14:paraId="6453497D" w14:textId="77777777" w:rsidR="00D15800" w:rsidRDefault="00D15800">
      <w:pPr>
        <w:rPr>
          <w:noProof/>
        </w:rPr>
      </w:pPr>
    </w:p>
    <w:p w14:paraId="6702D9D0" w14:textId="357BAAC6" w:rsidR="009A5111" w:rsidRPr="005D27C1" w:rsidRDefault="003B4DAB">
      <w:pPr>
        <w:rPr>
          <w:b/>
          <w:bCs/>
          <w:noProof/>
        </w:rPr>
      </w:pPr>
      <w:r w:rsidRPr="005D27C1">
        <w:rPr>
          <w:b/>
          <w:bCs/>
          <w:noProof/>
        </w:rPr>
        <w:t xml:space="preserve">Mediante </w:t>
      </w:r>
      <w:r w:rsidR="007F186C" w:rsidRPr="005D27C1">
        <w:rPr>
          <w:b/>
          <w:bCs/>
          <w:noProof/>
        </w:rPr>
        <w:t xml:space="preserve">la siguiente transformacion </w:t>
      </w:r>
      <w:r w:rsidRPr="005D27C1">
        <w:rPr>
          <w:b/>
          <w:bCs/>
          <w:noProof/>
        </w:rPr>
        <w:t>convertiremos nuestras variabler chr a factor</w:t>
      </w:r>
    </w:p>
    <w:p w14:paraId="6707B3B1" w14:textId="2D8569B0" w:rsidR="003B4DAB" w:rsidRDefault="003B4DAB">
      <w:pPr>
        <w:rPr>
          <w:noProof/>
        </w:rPr>
      </w:pPr>
    </w:p>
    <w:p w14:paraId="72345D5A" w14:textId="35E96E3A" w:rsidR="003B4DAB" w:rsidRDefault="003B4DAB">
      <w:pPr>
        <w:rPr>
          <w:noProof/>
        </w:rPr>
      </w:pPr>
      <w:r w:rsidRPr="003B4DAB">
        <w:rPr>
          <w:noProof/>
        </w:rPr>
        <w:drawing>
          <wp:inline distT="0" distB="0" distL="0" distR="0" wp14:anchorId="20CA5A24" wp14:editId="45C1C683">
            <wp:extent cx="5951220" cy="2322830"/>
            <wp:effectExtent l="0" t="0" r="0" b="127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5951220" cy="2322830"/>
                    </a:xfrm>
                    <a:prstGeom prst="rect">
                      <a:avLst/>
                    </a:prstGeom>
                  </pic:spPr>
                </pic:pic>
              </a:graphicData>
            </a:graphic>
          </wp:inline>
        </w:drawing>
      </w:r>
    </w:p>
    <w:p w14:paraId="57366A5B" w14:textId="3F2BFC49" w:rsidR="003B4DAB" w:rsidRDefault="003B4DAB">
      <w:pPr>
        <w:rPr>
          <w:noProof/>
        </w:rPr>
      </w:pPr>
    </w:p>
    <w:p w14:paraId="157A523E" w14:textId="2807438B" w:rsidR="00941993" w:rsidRDefault="00941993">
      <w:pPr>
        <w:rPr>
          <w:noProof/>
        </w:rPr>
      </w:pPr>
      <w:r>
        <w:rPr>
          <w:noProof/>
        </w:rPr>
        <w:t xml:space="preserve">Podemos ver como nuestras variables se vuelven categricas y por cada variable </w:t>
      </w:r>
      <w:r w:rsidR="005F4E03">
        <w:rPr>
          <w:noProof/>
        </w:rPr>
        <w:t>sus niveles.</w:t>
      </w:r>
    </w:p>
    <w:p w14:paraId="489DBDDF" w14:textId="5BE80A7D" w:rsidR="003B4DAB" w:rsidRDefault="003B4DAB">
      <w:pPr>
        <w:rPr>
          <w:noProof/>
        </w:rPr>
      </w:pPr>
      <w:r w:rsidRPr="003B4DAB">
        <w:rPr>
          <w:noProof/>
        </w:rPr>
        <w:drawing>
          <wp:inline distT="0" distB="0" distL="0" distR="0" wp14:anchorId="149ECE30" wp14:editId="35CEDC59">
            <wp:extent cx="5951220" cy="234378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5951220" cy="2343785"/>
                    </a:xfrm>
                    <a:prstGeom prst="rect">
                      <a:avLst/>
                    </a:prstGeom>
                  </pic:spPr>
                </pic:pic>
              </a:graphicData>
            </a:graphic>
          </wp:inline>
        </w:drawing>
      </w:r>
    </w:p>
    <w:p w14:paraId="6FE74290" w14:textId="7D2FB0E6" w:rsidR="003B4DAB" w:rsidRDefault="003B4DAB">
      <w:pPr>
        <w:rPr>
          <w:noProof/>
        </w:rPr>
      </w:pPr>
      <w:r w:rsidRPr="003B4DAB">
        <w:rPr>
          <w:noProof/>
        </w:rPr>
        <w:drawing>
          <wp:inline distT="0" distB="0" distL="0" distR="0" wp14:anchorId="031D1FE6" wp14:editId="311491F2">
            <wp:extent cx="5951220" cy="7308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220" cy="730885"/>
                    </a:xfrm>
                    <a:prstGeom prst="rect">
                      <a:avLst/>
                    </a:prstGeom>
                  </pic:spPr>
                </pic:pic>
              </a:graphicData>
            </a:graphic>
          </wp:inline>
        </w:drawing>
      </w:r>
    </w:p>
    <w:p w14:paraId="29A26C67" w14:textId="1D2A8B2A" w:rsidR="003B4DAB" w:rsidRDefault="003B4DAB">
      <w:pPr>
        <w:rPr>
          <w:noProof/>
        </w:rPr>
      </w:pPr>
    </w:p>
    <w:p w14:paraId="67EA14D3" w14:textId="555F1D81" w:rsidR="009A5111" w:rsidRDefault="009A5111">
      <w:pPr>
        <w:rPr>
          <w:noProof/>
        </w:rPr>
      </w:pPr>
    </w:p>
    <w:p w14:paraId="3A86F911" w14:textId="61A651A6" w:rsidR="006652B3" w:rsidRPr="006652B3" w:rsidRDefault="006652B3" w:rsidP="008F3736">
      <w:pPr>
        <w:spacing w:line="360" w:lineRule="auto"/>
        <w:jc w:val="both"/>
        <w:rPr>
          <w:b/>
          <w:bCs/>
          <w:noProof/>
        </w:rPr>
      </w:pPr>
      <w:r w:rsidRPr="006652B3">
        <w:rPr>
          <w:b/>
          <w:bCs/>
          <w:noProof/>
        </w:rPr>
        <w:t>Verificando datos nulos y na</w:t>
      </w:r>
    </w:p>
    <w:p w14:paraId="3CFBC5CA" w14:textId="5451E4B7" w:rsidR="008F3736" w:rsidRDefault="008F3736" w:rsidP="008F3736">
      <w:pPr>
        <w:spacing w:line="360" w:lineRule="auto"/>
        <w:jc w:val="both"/>
        <w:rPr>
          <w:noProof/>
        </w:rPr>
      </w:pPr>
      <w:r>
        <w:rPr>
          <w:noProof/>
        </w:rPr>
        <w:t xml:space="preserve">Debido a la importancia de </w:t>
      </w:r>
      <w:r w:rsidR="006652B3">
        <w:rPr>
          <w:noProof/>
        </w:rPr>
        <w:t xml:space="preserve">identificar y trabajar los datos nulos o perdidos, </w:t>
      </w:r>
      <w:r>
        <w:rPr>
          <w:noProof/>
        </w:rPr>
        <w:t xml:space="preserve">crearemos nuevos dataset </w:t>
      </w:r>
      <w:r w:rsidR="00967408">
        <w:rPr>
          <w:noProof/>
        </w:rPr>
        <w:t>que mediante el operador l</w:t>
      </w:r>
      <w:r w:rsidR="000D5066">
        <w:rPr>
          <w:noProof/>
        </w:rPr>
        <w:t>ó</w:t>
      </w:r>
      <w:r w:rsidR="00967408">
        <w:rPr>
          <w:noProof/>
        </w:rPr>
        <w:t>gico TRUE realizar</w:t>
      </w:r>
      <w:r w:rsidR="000D5066">
        <w:rPr>
          <w:noProof/>
        </w:rPr>
        <w:t>á</w:t>
      </w:r>
      <w:r w:rsidR="00967408">
        <w:rPr>
          <w:noProof/>
        </w:rPr>
        <w:t>n un filtro</w:t>
      </w:r>
      <w:r w:rsidR="006652B3">
        <w:rPr>
          <w:noProof/>
        </w:rPr>
        <w:t>, esto con el fin de detectarlos y que no afecten nuestras predicciones.</w:t>
      </w:r>
    </w:p>
    <w:p w14:paraId="1A0C2180" w14:textId="5E6DF2C1" w:rsidR="00967408" w:rsidRDefault="00967408" w:rsidP="008F3736">
      <w:pPr>
        <w:spacing w:line="360" w:lineRule="auto"/>
        <w:jc w:val="both"/>
        <w:rPr>
          <w:noProof/>
        </w:rPr>
      </w:pPr>
    </w:p>
    <w:p w14:paraId="3B06CC5A" w14:textId="01E5162B" w:rsidR="00967408" w:rsidRDefault="008D4ED4" w:rsidP="008F3736">
      <w:pPr>
        <w:spacing w:line="360" w:lineRule="auto"/>
        <w:jc w:val="both"/>
        <w:rPr>
          <w:noProof/>
        </w:rPr>
      </w:pPr>
      <w:r w:rsidRPr="008D4ED4">
        <w:rPr>
          <w:noProof/>
        </w:rPr>
        <w:drawing>
          <wp:inline distT="0" distB="0" distL="0" distR="0" wp14:anchorId="65D03EFC" wp14:editId="55CBAE28">
            <wp:extent cx="5951220" cy="1141730"/>
            <wp:effectExtent l="0" t="0" r="0" b="127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27"/>
                    <a:stretch>
                      <a:fillRect/>
                    </a:stretch>
                  </pic:blipFill>
                  <pic:spPr>
                    <a:xfrm>
                      <a:off x="0" y="0"/>
                      <a:ext cx="5951220" cy="1141730"/>
                    </a:xfrm>
                    <a:prstGeom prst="rect">
                      <a:avLst/>
                    </a:prstGeom>
                  </pic:spPr>
                </pic:pic>
              </a:graphicData>
            </a:graphic>
          </wp:inline>
        </w:drawing>
      </w:r>
    </w:p>
    <w:p w14:paraId="7D219003" w14:textId="77777777" w:rsidR="00954EF2" w:rsidRDefault="00954EF2" w:rsidP="008F3736">
      <w:pPr>
        <w:spacing w:line="360" w:lineRule="auto"/>
        <w:jc w:val="both"/>
        <w:rPr>
          <w:noProof/>
        </w:rPr>
      </w:pPr>
    </w:p>
    <w:p w14:paraId="4C9016BC" w14:textId="62A55E5A" w:rsidR="008D4ED4" w:rsidRDefault="008D4ED4" w:rsidP="008F3736">
      <w:pPr>
        <w:spacing w:line="360" w:lineRule="auto"/>
        <w:jc w:val="both"/>
        <w:rPr>
          <w:noProof/>
        </w:rPr>
      </w:pPr>
      <w:r>
        <w:rPr>
          <w:noProof/>
        </w:rPr>
        <w:t>Vemos que las filas que cumplen la condicion son 0, por lo tanto descartamos que nuestro dataset tenga na, nan o infinite.</w:t>
      </w:r>
    </w:p>
    <w:p w14:paraId="572E017A" w14:textId="47877598" w:rsidR="008D4ED4" w:rsidRDefault="008D4ED4" w:rsidP="008D4ED4">
      <w:pPr>
        <w:spacing w:line="360" w:lineRule="auto"/>
        <w:jc w:val="center"/>
        <w:rPr>
          <w:noProof/>
        </w:rPr>
      </w:pPr>
      <w:r w:rsidRPr="008D4ED4">
        <w:rPr>
          <w:noProof/>
        </w:rPr>
        <w:drawing>
          <wp:inline distT="0" distB="0" distL="0" distR="0" wp14:anchorId="69C5F215" wp14:editId="60562667">
            <wp:extent cx="3509547" cy="987888"/>
            <wp:effectExtent l="0" t="0" r="0" b="3175"/>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rotWithShape="1">
                    <a:blip r:embed="rId28"/>
                    <a:srcRect r="837"/>
                    <a:stretch/>
                  </pic:blipFill>
                  <pic:spPr bwMode="auto">
                    <a:xfrm>
                      <a:off x="0" y="0"/>
                      <a:ext cx="3543479" cy="997439"/>
                    </a:xfrm>
                    <a:prstGeom prst="rect">
                      <a:avLst/>
                    </a:prstGeom>
                    <a:ln>
                      <a:noFill/>
                    </a:ln>
                    <a:extLst>
                      <a:ext uri="{53640926-AAD7-44D8-BBD7-CCE9431645EC}">
                        <a14:shadowObscured xmlns:a14="http://schemas.microsoft.com/office/drawing/2010/main"/>
                      </a:ext>
                    </a:extLst>
                  </pic:spPr>
                </pic:pic>
              </a:graphicData>
            </a:graphic>
          </wp:inline>
        </w:drawing>
      </w:r>
    </w:p>
    <w:p w14:paraId="32B728CD" w14:textId="37A51F7C" w:rsidR="00D15800" w:rsidRDefault="00D15800" w:rsidP="008D4ED4">
      <w:pPr>
        <w:spacing w:line="360" w:lineRule="auto"/>
        <w:jc w:val="center"/>
        <w:rPr>
          <w:noProof/>
        </w:rPr>
      </w:pPr>
    </w:p>
    <w:p w14:paraId="558DD024" w14:textId="6C19655D" w:rsidR="00D15800" w:rsidRDefault="00D15800" w:rsidP="00D15800">
      <w:pPr>
        <w:spacing w:line="360" w:lineRule="auto"/>
        <w:jc w:val="both"/>
        <w:rPr>
          <w:noProof/>
        </w:rPr>
      </w:pPr>
      <w:r>
        <w:rPr>
          <w:noProof/>
        </w:rPr>
        <w:t xml:space="preserve">Aplicaremos el comando summary para ver un resumen de nuestras dos variables escogidas (DEFICIT_SALUDFISICA y TIEMPO_SUE), este nos entrega el minimo,maximo, el primer y tercer quintil, la media y mediana. Si existieran datos </w:t>
      </w:r>
      <w:r w:rsidR="0082771F">
        <w:rPr>
          <w:noProof/>
        </w:rPr>
        <w:t>“</w:t>
      </w:r>
      <w:r>
        <w:rPr>
          <w:noProof/>
        </w:rPr>
        <w:t>na</w:t>
      </w:r>
      <w:r w:rsidR="0082771F">
        <w:rPr>
          <w:noProof/>
        </w:rPr>
        <w:t>”</w:t>
      </w:r>
      <w:r>
        <w:rPr>
          <w:noProof/>
        </w:rPr>
        <w:t xml:space="preserve"> este comando arrojar</w:t>
      </w:r>
      <w:r w:rsidR="0082771F">
        <w:rPr>
          <w:noProof/>
        </w:rPr>
        <w:t>á</w:t>
      </w:r>
      <w:r>
        <w:rPr>
          <w:noProof/>
        </w:rPr>
        <w:t>a la cantidad, como no figura se desprende que no existen.</w:t>
      </w:r>
    </w:p>
    <w:p w14:paraId="10D3A1AA" w14:textId="6EB4B84B" w:rsidR="00D15800" w:rsidRDefault="00D15800" w:rsidP="00D15800">
      <w:pPr>
        <w:rPr>
          <w:noProof/>
        </w:rPr>
      </w:pPr>
      <w:r w:rsidRPr="003B4DAB">
        <w:rPr>
          <w:noProof/>
        </w:rPr>
        <w:drawing>
          <wp:inline distT="0" distB="0" distL="0" distR="0" wp14:anchorId="4377A7C0" wp14:editId="606B4963">
            <wp:extent cx="5951220" cy="5149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1220" cy="514985"/>
                    </a:xfrm>
                    <a:prstGeom prst="rect">
                      <a:avLst/>
                    </a:prstGeom>
                  </pic:spPr>
                </pic:pic>
              </a:graphicData>
            </a:graphic>
          </wp:inline>
        </w:drawing>
      </w:r>
    </w:p>
    <w:p w14:paraId="21EDC0CA" w14:textId="77777777" w:rsidR="00D15800" w:rsidRDefault="00D15800" w:rsidP="00D15800">
      <w:pPr>
        <w:rPr>
          <w:noProof/>
        </w:rPr>
      </w:pPr>
    </w:p>
    <w:p w14:paraId="3909CA8B" w14:textId="77777777" w:rsidR="00D15800" w:rsidRDefault="00D15800" w:rsidP="00D15800">
      <w:pPr>
        <w:rPr>
          <w:noProof/>
        </w:rPr>
      </w:pPr>
      <w:r>
        <w:rPr>
          <w:noProof/>
        </w:rPr>
        <w:t xml:space="preserve">El resumen de datos acontinuacion: </w:t>
      </w:r>
    </w:p>
    <w:p w14:paraId="47AC0313" w14:textId="77777777" w:rsidR="00D15800" w:rsidRDefault="00D15800" w:rsidP="00D15800">
      <w:pPr>
        <w:rPr>
          <w:noProof/>
        </w:rPr>
      </w:pPr>
    </w:p>
    <w:p w14:paraId="2CFEBBCE" w14:textId="77777777" w:rsidR="00D15800" w:rsidRDefault="00D15800" w:rsidP="00D15800">
      <w:pPr>
        <w:rPr>
          <w:noProof/>
        </w:rPr>
      </w:pPr>
      <w:r w:rsidRPr="003B4DAB">
        <w:rPr>
          <w:noProof/>
        </w:rPr>
        <w:drawing>
          <wp:inline distT="0" distB="0" distL="0" distR="0" wp14:anchorId="0EEB569A" wp14:editId="7565FA2E">
            <wp:extent cx="5909016" cy="7188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09"/>
                    <a:stretch/>
                  </pic:blipFill>
                  <pic:spPr bwMode="auto">
                    <a:xfrm>
                      <a:off x="0" y="0"/>
                      <a:ext cx="5909016" cy="718820"/>
                    </a:xfrm>
                    <a:prstGeom prst="rect">
                      <a:avLst/>
                    </a:prstGeom>
                    <a:ln>
                      <a:noFill/>
                    </a:ln>
                    <a:extLst>
                      <a:ext uri="{53640926-AAD7-44D8-BBD7-CCE9431645EC}">
                        <a14:shadowObscured xmlns:a14="http://schemas.microsoft.com/office/drawing/2010/main"/>
                      </a:ext>
                    </a:extLst>
                  </pic:spPr>
                </pic:pic>
              </a:graphicData>
            </a:graphic>
          </wp:inline>
        </w:drawing>
      </w:r>
    </w:p>
    <w:p w14:paraId="54B597CF" w14:textId="77777777" w:rsidR="00D15800" w:rsidRDefault="00D15800" w:rsidP="008D4ED4">
      <w:pPr>
        <w:spacing w:line="360" w:lineRule="auto"/>
        <w:jc w:val="center"/>
        <w:rPr>
          <w:noProof/>
        </w:rPr>
      </w:pPr>
    </w:p>
    <w:p w14:paraId="6C8A470F" w14:textId="0FD4EA23" w:rsidR="009A5111" w:rsidRDefault="009A5111">
      <w:pPr>
        <w:rPr>
          <w:noProof/>
        </w:rPr>
      </w:pPr>
    </w:p>
    <w:p w14:paraId="7626F28A" w14:textId="79B38077" w:rsidR="009A5111" w:rsidRDefault="009F4BEA" w:rsidP="00522EBA">
      <w:pPr>
        <w:spacing w:line="360" w:lineRule="auto"/>
        <w:jc w:val="both"/>
        <w:rPr>
          <w:noProof/>
        </w:rPr>
      </w:pPr>
      <w:r>
        <w:rPr>
          <w:noProof/>
        </w:rPr>
        <w:lastRenderedPageBreak/>
        <w:t>Es esencial saber cual es el dato que m</w:t>
      </w:r>
      <w:r w:rsidR="0070024D">
        <w:rPr>
          <w:noProof/>
        </w:rPr>
        <w:t>á</w:t>
      </w:r>
      <w:r>
        <w:rPr>
          <w:noProof/>
        </w:rPr>
        <w:t xml:space="preserve">s se repite para </w:t>
      </w:r>
      <w:r w:rsidR="00522EBA">
        <w:rPr>
          <w:noProof/>
        </w:rPr>
        <w:t>ver las tendencias y lograr realizar un anal</w:t>
      </w:r>
      <w:r w:rsidR="0070024D">
        <w:rPr>
          <w:noProof/>
        </w:rPr>
        <w:t>í</w:t>
      </w:r>
      <w:r w:rsidR="00522EBA">
        <w:rPr>
          <w:noProof/>
        </w:rPr>
        <w:t>sis en mayor profundidad, para esto creamos una funci</w:t>
      </w:r>
      <w:r w:rsidR="0070024D">
        <w:rPr>
          <w:noProof/>
        </w:rPr>
        <w:t>ó</w:t>
      </w:r>
      <w:r w:rsidR="00522EBA">
        <w:rPr>
          <w:noProof/>
        </w:rPr>
        <w:t xml:space="preserve">n llamada </w:t>
      </w:r>
      <w:r w:rsidR="00522EBA" w:rsidRPr="00522EBA">
        <w:rPr>
          <w:noProof/>
        </w:rPr>
        <w:t>mode_deficitsaludfis</w:t>
      </w:r>
      <w:r w:rsidR="00522EBA">
        <w:rPr>
          <w:noProof/>
        </w:rPr>
        <w:t xml:space="preserve"> y </w:t>
      </w:r>
      <w:r w:rsidR="00522EBA" w:rsidRPr="00522EBA">
        <w:rPr>
          <w:noProof/>
        </w:rPr>
        <w:t>mode_tiemposueno</w:t>
      </w:r>
      <w:r w:rsidR="00522EBA">
        <w:rPr>
          <w:noProof/>
        </w:rPr>
        <w:t>.</w:t>
      </w:r>
    </w:p>
    <w:p w14:paraId="1BCFD4EC" w14:textId="076F31C7" w:rsidR="00522EBA" w:rsidRDefault="00522EBA" w:rsidP="00522EBA">
      <w:pPr>
        <w:spacing w:line="360" w:lineRule="auto"/>
        <w:jc w:val="both"/>
        <w:rPr>
          <w:noProof/>
        </w:rPr>
      </w:pPr>
      <w:r w:rsidRPr="00522EBA">
        <w:rPr>
          <w:noProof/>
        </w:rPr>
        <w:drawing>
          <wp:inline distT="0" distB="0" distL="0" distR="0" wp14:anchorId="4BCAB924" wp14:editId="76CF3D4A">
            <wp:extent cx="5951220" cy="1495425"/>
            <wp:effectExtent l="0" t="0" r="0" b="9525"/>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1"/>
                    <a:stretch>
                      <a:fillRect/>
                    </a:stretch>
                  </pic:blipFill>
                  <pic:spPr>
                    <a:xfrm>
                      <a:off x="0" y="0"/>
                      <a:ext cx="5951220" cy="1495425"/>
                    </a:xfrm>
                    <a:prstGeom prst="rect">
                      <a:avLst/>
                    </a:prstGeom>
                  </pic:spPr>
                </pic:pic>
              </a:graphicData>
            </a:graphic>
          </wp:inline>
        </w:drawing>
      </w:r>
    </w:p>
    <w:p w14:paraId="4FD5565D" w14:textId="4994D57B" w:rsidR="00522EBA" w:rsidRDefault="00522EBA" w:rsidP="00522EBA">
      <w:pPr>
        <w:spacing w:line="360" w:lineRule="auto"/>
        <w:jc w:val="both"/>
        <w:rPr>
          <w:noProof/>
        </w:rPr>
      </w:pPr>
      <w:r>
        <w:rPr>
          <w:noProof/>
        </w:rPr>
        <w:t>Podemos ver que el dato que m</w:t>
      </w:r>
      <w:r w:rsidR="000501E2">
        <w:rPr>
          <w:noProof/>
        </w:rPr>
        <w:t>á</w:t>
      </w:r>
      <w:r>
        <w:rPr>
          <w:noProof/>
        </w:rPr>
        <w:t>s se repite es 7 en la cantidad de horas diarias que duerme la persona, en lo que respecta a la cantidad de d</w:t>
      </w:r>
      <w:r w:rsidR="000501E2">
        <w:rPr>
          <w:noProof/>
        </w:rPr>
        <w:t>í</w:t>
      </w:r>
      <w:r>
        <w:rPr>
          <w:noProof/>
        </w:rPr>
        <w:t>as que la persona no rinde f</w:t>
      </w:r>
      <w:r w:rsidR="000501E2">
        <w:rPr>
          <w:noProof/>
        </w:rPr>
        <w:t>í</w:t>
      </w:r>
      <w:r>
        <w:rPr>
          <w:noProof/>
        </w:rPr>
        <w:t>sicamente o no tienen una buena salud f</w:t>
      </w:r>
      <w:r w:rsidR="000501E2">
        <w:rPr>
          <w:noProof/>
        </w:rPr>
        <w:t>í</w:t>
      </w:r>
      <w:r>
        <w:rPr>
          <w:noProof/>
        </w:rPr>
        <w:t>sica es cero</w:t>
      </w:r>
    </w:p>
    <w:p w14:paraId="48B4CCE4" w14:textId="260EFE86" w:rsidR="00522EBA" w:rsidRDefault="00522EBA" w:rsidP="00522EBA">
      <w:pPr>
        <w:spacing w:line="360" w:lineRule="auto"/>
        <w:jc w:val="both"/>
        <w:rPr>
          <w:noProof/>
        </w:rPr>
      </w:pPr>
      <w:r w:rsidRPr="00522EBA">
        <w:rPr>
          <w:noProof/>
        </w:rPr>
        <w:drawing>
          <wp:inline distT="0" distB="0" distL="0" distR="0" wp14:anchorId="5664D540" wp14:editId="38ED9A54">
            <wp:extent cx="5951220" cy="5010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220" cy="501015"/>
                    </a:xfrm>
                    <a:prstGeom prst="rect">
                      <a:avLst/>
                    </a:prstGeom>
                  </pic:spPr>
                </pic:pic>
              </a:graphicData>
            </a:graphic>
          </wp:inline>
        </w:drawing>
      </w:r>
    </w:p>
    <w:p w14:paraId="28471619" w14:textId="1716E3DD" w:rsidR="00D15800" w:rsidRDefault="00D15800" w:rsidP="00522EBA">
      <w:pPr>
        <w:spacing w:line="360" w:lineRule="auto"/>
        <w:jc w:val="both"/>
        <w:rPr>
          <w:noProof/>
        </w:rPr>
      </w:pPr>
    </w:p>
    <w:p w14:paraId="7B8A2B79" w14:textId="77777777" w:rsidR="000F57DD" w:rsidRPr="000F57DD" w:rsidRDefault="000F57DD" w:rsidP="000F57DD">
      <w:pPr>
        <w:spacing w:line="360" w:lineRule="auto"/>
        <w:jc w:val="both"/>
        <w:rPr>
          <w:noProof/>
          <w:lang w:val="es-CL"/>
        </w:rPr>
      </w:pPr>
      <w:r w:rsidRPr="000F57DD">
        <w:rPr>
          <w:noProof/>
          <w:lang w:val="es-CL"/>
        </w:rPr>
        <w:t>Podríamos desprender de esto, que si bien existe una gran cantidad de datos de personas que indican que no  tienen días que no puedan realizar actividades, es muy importante estudiar los restantes a fin de determinar que les provoca este trastorno.</w:t>
      </w:r>
    </w:p>
    <w:p w14:paraId="7EB2CE58" w14:textId="77777777" w:rsidR="000F57DD" w:rsidRPr="000F57DD" w:rsidRDefault="000F57DD" w:rsidP="000F57DD">
      <w:pPr>
        <w:spacing w:line="360" w:lineRule="auto"/>
        <w:jc w:val="both"/>
        <w:rPr>
          <w:noProof/>
          <w:lang w:val="es-CL"/>
        </w:rPr>
      </w:pPr>
      <w:r w:rsidRPr="000F57DD">
        <w:rPr>
          <w:noProof/>
          <w:lang w:val="es-CL"/>
        </w:rPr>
        <w:t> </w:t>
      </w:r>
    </w:p>
    <w:p w14:paraId="2CA2FCE2" w14:textId="77777777" w:rsidR="000F57DD" w:rsidRPr="000F57DD" w:rsidRDefault="000F57DD" w:rsidP="000F57DD">
      <w:pPr>
        <w:spacing w:line="360" w:lineRule="auto"/>
        <w:jc w:val="both"/>
        <w:rPr>
          <w:noProof/>
          <w:lang w:val="es-CL"/>
        </w:rPr>
      </w:pPr>
      <w:r w:rsidRPr="000F57DD">
        <w:rPr>
          <w:noProof/>
          <w:lang w:val="es-CL"/>
        </w:rPr>
        <w:t>Para ver esta información de mejor manera utilizaremos la función ggplot  en dichas variables y poder tener una visualización de ellas.</w:t>
      </w:r>
    </w:p>
    <w:p w14:paraId="5347B431" w14:textId="00D88B87" w:rsidR="00D15800" w:rsidRDefault="00D15800" w:rsidP="00522EBA">
      <w:pPr>
        <w:spacing w:line="360" w:lineRule="auto"/>
        <w:jc w:val="both"/>
        <w:rPr>
          <w:noProof/>
        </w:rPr>
      </w:pPr>
    </w:p>
    <w:p w14:paraId="0E6D77B6" w14:textId="646E0CE9" w:rsidR="00D15800" w:rsidRDefault="00D15800" w:rsidP="00522EBA">
      <w:pPr>
        <w:spacing w:line="360" w:lineRule="auto"/>
        <w:jc w:val="both"/>
        <w:rPr>
          <w:noProof/>
        </w:rPr>
      </w:pPr>
      <w:r w:rsidRPr="00D15800">
        <w:rPr>
          <w:noProof/>
        </w:rPr>
        <w:drawing>
          <wp:inline distT="0" distB="0" distL="0" distR="0" wp14:anchorId="2CC6075C" wp14:editId="37521EA2">
            <wp:extent cx="5951220" cy="6870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1220" cy="687070"/>
                    </a:xfrm>
                    <a:prstGeom prst="rect">
                      <a:avLst/>
                    </a:prstGeom>
                  </pic:spPr>
                </pic:pic>
              </a:graphicData>
            </a:graphic>
          </wp:inline>
        </w:drawing>
      </w:r>
    </w:p>
    <w:p w14:paraId="6CF226B3" w14:textId="7EFEF572" w:rsidR="00D15800" w:rsidRDefault="00D15800" w:rsidP="00522EBA">
      <w:pPr>
        <w:spacing w:line="360" w:lineRule="auto"/>
        <w:jc w:val="both"/>
        <w:rPr>
          <w:noProof/>
        </w:rPr>
      </w:pPr>
    </w:p>
    <w:p w14:paraId="161B193E" w14:textId="73F52DFD" w:rsidR="00D15800" w:rsidRDefault="00006F57" w:rsidP="00522EBA">
      <w:pPr>
        <w:spacing w:line="360" w:lineRule="auto"/>
        <w:jc w:val="both"/>
        <w:rPr>
          <w:noProof/>
        </w:rPr>
      </w:pPr>
      <w:r w:rsidRPr="00006F57">
        <w:rPr>
          <w:noProof/>
        </w:rPr>
        <w:lastRenderedPageBreak/>
        <w:drawing>
          <wp:inline distT="0" distB="0" distL="0" distR="0" wp14:anchorId="27D86653" wp14:editId="0ECAC8AB">
            <wp:extent cx="5951220" cy="3676650"/>
            <wp:effectExtent l="0" t="0" r="0" b="0"/>
            <wp:docPr id="48"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pic:cNvPicPr/>
                  </pic:nvPicPr>
                  <pic:blipFill>
                    <a:blip r:embed="rId34"/>
                    <a:stretch>
                      <a:fillRect/>
                    </a:stretch>
                  </pic:blipFill>
                  <pic:spPr>
                    <a:xfrm>
                      <a:off x="0" y="0"/>
                      <a:ext cx="5951220" cy="3676650"/>
                    </a:xfrm>
                    <a:prstGeom prst="rect">
                      <a:avLst/>
                    </a:prstGeom>
                  </pic:spPr>
                </pic:pic>
              </a:graphicData>
            </a:graphic>
          </wp:inline>
        </w:drawing>
      </w:r>
    </w:p>
    <w:p w14:paraId="1FF229F0" w14:textId="3AE5B55E" w:rsidR="009C1414" w:rsidRDefault="009C1414" w:rsidP="00522EBA">
      <w:pPr>
        <w:spacing w:line="360" w:lineRule="auto"/>
        <w:jc w:val="both"/>
        <w:rPr>
          <w:noProof/>
        </w:rPr>
      </w:pPr>
      <w:r>
        <w:rPr>
          <w:noProof/>
        </w:rPr>
        <w:t>Aplicaremos lo mismo para nuestra varible de horas de sueño</w:t>
      </w:r>
    </w:p>
    <w:p w14:paraId="196BA633" w14:textId="713E5275" w:rsidR="009C1414" w:rsidRDefault="009C1414" w:rsidP="00522EBA">
      <w:pPr>
        <w:spacing w:line="360" w:lineRule="auto"/>
        <w:jc w:val="both"/>
        <w:rPr>
          <w:noProof/>
        </w:rPr>
      </w:pPr>
      <w:r w:rsidRPr="009C1414">
        <w:rPr>
          <w:noProof/>
        </w:rPr>
        <w:drawing>
          <wp:inline distT="0" distB="0" distL="0" distR="0" wp14:anchorId="6727D897" wp14:editId="010D2B2F">
            <wp:extent cx="5951220" cy="8737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1220" cy="873760"/>
                    </a:xfrm>
                    <a:prstGeom prst="rect">
                      <a:avLst/>
                    </a:prstGeom>
                  </pic:spPr>
                </pic:pic>
              </a:graphicData>
            </a:graphic>
          </wp:inline>
        </w:drawing>
      </w:r>
    </w:p>
    <w:p w14:paraId="7EEE4F08" w14:textId="72B21780" w:rsidR="009C1414" w:rsidRDefault="009C1414" w:rsidP="00522EBA">
      <w:pPr>
        <w:spacing w:line="360" w:lineRule="auto"/>
        <w:jc w:val="both"/>
        <w:rPr>
          <w:noProof/>
        </w:rPr>
      </w:pPr>
    </w:p>
    <w:p w14:paraId="353C832F" w14:textId="030BDBB8" w:rsidR="009C1414" w:rsidRDefault="009C1414" w:rsidP="00522EBA">
      <w:pPr>
        <w:spacing w:line="360" w:lineRule="auto"/>
        <w:jc w:val="both"/>
        <w:rPr>
          <w:noProof/>
        </w:rPr>
      </w:pPr>
      <w:r w:rsidRPr="009C1414">
        <w:rPr>
          <w:noProof/>
        </w:rPr>
        <w:drawing>
          <wp:inline distT="0" distB="0" distL="0" distR="0" wp14:anchorId="78F8DCCF" wp14:editId="65F6FA8D">
            <wp:extent cx="5951220" cy="36766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220" cy="3676650"/>
                    </a:xfrm>
                    <a:prstGeom prst="rect">
                      <a:avLst/>
                    </a:prstGeom>
                  </pic:spPr>
                </pic:pic>
              </a:graphicData>
            </a:graphic>
          </wp:inline>
        </w:drawing>
      </w:r>
    </w:p>
    <w:p w14:paraId="6C120AB0" w14:textId="0B30F7E1" w:rsidR="00D15800" w:rsidRDefault="00D15800" w:rsidP="00522EBA">
      <w:pPr>
        <w:spacing w:line="360" w:lineRule="auto"/>
        <w:jc w:val="both"/>
        <w:rPr>
          <w:noProof/>
        </w:rPr>
      </w:pPr>
    </w:p>
    <w:p w14:paraId="73248B3A" w14:textId="77777777" w:rsidR="00957857" w:rsidRPr="00957857" w:rsidRDefault="00957857" w:rsidP="00957857">
      <w:pPr>
        <w:spacing w:line="360" w:lineRule="auto"/>
        <w:jc w:val="both"/>
        <w:rPr>
          <w:noProof/>
          <w:lang w:val="es-CL"/>
        </w:rPr>
      </w:pPr>
      <w:r w:rsidRPr="00957857">
        <w:rPr>
          <w:noProof/>
          <w:lang w:val="es-CL"/>
        </w:rPr>
        <w:t>Realizaremos una reestructuración de los datos, ya que se considera que una persona no podría dormir las 24 horas, por ende  permitiremos valores de hasta 18 horas, y sacaremos los datos de aquellos que duermen solo una hora, ya que no es sano mantenerse de aquella manera.</w:t>
      </w:r>
    </w:p>
    <w:p w14:paraId="5BFE1C44" w14:textId="77777777" w:rsidR="00957857" w:rsidRPr="00957857" w:rsidRDefault="00957857" w:rsidP="00957857">
      <w:pPr>
        <w:spacing w:line="360" w:lineRule="auto"/>
        <w:jc w:val="both"/>
        <w:rPr>
          <w:noProof/>
          <w:lang w:val="es-CL"/>
        </w:rPr>
      </w:pPr>
      <w:r w:rsidRPr="00957857">
        <w:rPr>
          <w:noProof/>
          <w:lang w:val="es-CL"/>
        </w:rPr>
        <w:t> </w:t>
      </w:r>
    </w:p>
    <w:p w14:paraId="3E8F41A2" w14:textId="77777777" w:rsidR="00957857" w:rsidRPr="00957857" w:rsidRDefault="00957857" w:rsidP="00957857">
      <w:pPr>
        <w:spacing w:line="360" w:lineRule="auto"/>
        <w:jc w:val="both"/>
        <w:rPr>
          <w:noProof/>
          <w:lang w:val="es-CL"/>
        </w:rPr>
      </w:pPr>
      <w:r w:rsidRPr="00957857">
        <w:rPr>
          <w:noProof/>
          <w:lang w:val="es-CL"/>
        </w:rPr>
        <w:t xml:space="preserve">En esta nueva creación de dataset, salud_new representará el conjunto de datos con los valores donde el tiempo de sueño sea menor o igual a 20 horas, luego de realizar este filtro </w:t>
      </w:r>
    </w:p>
    <w:p w14:paraId="23923339" w14:textId="77777777" w:rsidR="00F3531D" w:rsidRDefault="00F3531D" w:rsidP="00522EBA">
      <w:pPr>
        <w:spacing w:line="360" w:lineRule="auto"/>
        <w:jc w:val="both"/>
        <w:rPr>
          <w:noProof/>
        </w:rPr>
      </w:pPr>
    </w:p>
    <w:p w14:paraId="616A1281" w14:textId="23B70985" w:rsidR="0065181C" w:rsidRDefault="0065181C" w:rsidP="00522EBA">
      <w:pPr>
        <w:spacing w:line="360" w:lineRule="auto"/>
        <w:jc w:val="both"/>
        <w:rPr>
          <w:noProof/>
        </w:rPr>
      </w:pPr>
      <w:r w:rsidRPr="0065181C">
        <w:rPr>
          <w:noProof/>
        </w:rPr>
        <w:drawing>
          <wp:inline distT="0" distB="0" distL="0" distR="0" wp14:anchorId="789DD392" wp14:editId="4B5A918C">
            <wp:extent cx="5951220" cy="4533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1220" cy="453390"/>
                    </a:xfrm>
                    <a:prstGeom prst="rect">
                      <a:avLst/>
                    </a:prstGeom>
                  </pic:spPr>
                </pic:pic>
              </a:graphicData>
            </a:graphic>
          </wp:inline>
        </w:drawing>
      </w:r>
    </w:p>
    <w:p w14:paraId="2079FF16" w14:textId="77777777" w:rsidR="00F3531D" w:rsidRDefault="00F3531D" w:rsidP="00522EBA">
      <w:pPr>
        <w:spacing w:line="360" w:lineRule="auto"/>
        <w:jc w:val="both"/>
        <w:rPr>
          <w:noProof/>
        </w:rPr>
      </w:pPr>
    </w:p>
    <w:p w14:paraId="3FF500CB" w14:textId="0A131024" w:rsidR="00A856C9" w:rsidRDefault="00A856C9" w:rsidP="00522EBA">
      <w:pPr>
        <w:spacing w:line="360" w:lineRule="auto"/>
        <w:jc w:val="both"/>
        <w:rPr>
          <w:noProof/>
        </w:rPr>
      </w:pPr>
      <w:r>
        <w:rPr>
          <w:noProof/>
        </w:rPr>
        <w:t>En nuestro primer filtro vemos que se redujo a 319751 filas o datos ya que elimin</w:t>
      </w:r>
      <w:r w:rsidR="00957857">
        <w:rPr>
          <w:noProof/>
        </w:rPr>
        <w:t>ó</w:t>
      </w:r>
      <w:r>
        <w:rPr>
          <w:noProof/>
        </w:rPr>
        <w:t xml:space="preserve"> todos aquellos donde el tiempo de sueño sea menor o igual a 20.</w:t>
      </w:r>
    </w:p>
    <w:p w14:paraId="7D682951" w14:textId="4CEE3586" w:rsidR="00A856C9" w:rsidRDefault="00A856C9" w:rsidP="00865D35">
      <w:pPr>
        <w:spacing w:line="360" w:lineRule="auto"/>
        <w:jc w:val="center"/>
        <w:rPr>
          <w:noProof/>
        </w:rPr>
      </w:pPr>
      <w:r w:rsidRPr="00A856C9">
        <w:rPr>
          <w:noProof/>
        </w:rPr>
        <w:drawing>
          <wp:inline distT="0" distB="0" distL="0" distR="0" wp14:anchorId="55AB5A96" wp14:editId="2A287556">
            <wp:extent cx="3347718" cy="241956"/>
            <wp:effectExtent l="0" t="0" r="571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6178" cy="256300"/>
                    </a:xfrm>
                    <a:prstGeom prst="rect">
                      <a:avLst/>
                    </a:prstGeom>
                  </pic:spPr>
                </pic:pic>
              </a:graphicData>
            </a:graphic>
          </wp:inline>
        </w:drawing>
      </w:r>
    </w:p>
    <w:p w14:paraId="698821A8" w14:textId="410CD9C5" w:rsidR="00A856C9" w:rsidRDefault="00A856C9" w:rsidP="00522EBA">
      <w:pPr>
        <w:spacing w:line="360" w:lineRule="auto"/>
        <w:jc w:val="both"/>
        <w:rPr>
          <w:noProof/>
        </w:rPr>
      </w:pPr>
      <w:r>
        <w:rPr>
          <w:noProof/>
        </w:rPr>
        <w:t>En un segundo filtro creamos un dataset llamado db2</w:t>
      </w:r>
      <w:r w:rsidR="005D27C1">
        <w:rPr>
          <w:noProof/>
        </w:rPr>
        <w:t>,</w:t>
      </w:r>
      <w:r>
        <w:rPr>
          <w:noProof/>
        </w:rPr>
        <w:t xml:space="preserve"> al cual se le aplica el filtro con tiempo de sueño mayor o igual a cuatro. Con ambos filtros aplicados nos quedamos con una totalidad de 316420 datos.</w:t>
      </w:r>
    </w:p>
    <w:p w14:paraId="4BA980C5" w14:textId="66918E89" w:rsidR="00A856C9" w:rsidRDefault="00A856C9" w:rsidP="00865D35">
      <w:pPr>
        <w:spacing w:line="360" w:lineRule="auto"/>
        <w:jc w:val="center"/>
        <w:rPr>
          <w:noProof/>
        </w:rPr>
      </w:pPr>
      <w:r w:rsidRPr="00A856C9">
        <w:rPr>
          <w:noProof/>
        </w:rPr>
        <w:drawing>
          <wp:inline distT="0" distB="0" distL="0" distR="0" wp14:anchorId="5E2CC9F9" wp14:editId="035456AA">
            <wp:extent cx="3325402" cy="239151"/>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3440" cy="247640"/>
                    </a:xfrm>
                    <a:prstGeom prst="rect">
                      <a:avLst/>
                    </a:prstGeom>
                  </pic:spPr>
                </pic:pic>
              </a:graphicData>
            </a:graphic>
          </wp:inline>
        </w:drawing>
      </w:r>
    </w:p>
    <w:p w14:paraId="7915FBBA" w14:textId="5B67063B" w:rsidR="005D27C1" w:rsidRDefault="005D27C1" w:rsidP="00522EBA">
      <w:pPr>
        <w:spacing w:line="360" w:lineRule="auto"/>
        <w:jc w:val="both"/>
        <w:rPr>
          <w:noProof/>
        </w:rPr>
      </w:pPr>
    </w:p>
    <w:p w14:paraId="52F462FE" w14:textId="0339B97B" w:rsidR="00267276" w:rsidRPr="005D27C1" w:rsidRDefault="005D27C1" w:rsidP="00522EBA">
      <w:pPr>
        <w:spacing w:line="360" w:lineRule="auto"/>
        <w:jc w:val="both"/>
        <w:rPr>
          <w:b/>
          <w:bCs/>
          <w:noProof/>
        </w:rPr>
      </w:pPr>
      <w:r w:rsidRPr="005D27C1">
        <w:rPr>
          <w:b/>
          <w:bCs/>
          <w:noProof/>
        </w:rPr>
        <w:t>Correlación de los datos</w:t>
      </w:r>
    </w:p>
    <w:p w14:paraId="37ECAEA0" w14:textId="2E60BBC0" w:rsidR="00304EE8" w:rsidRDefault="00CC2E04" w:rsidP="00522EBA">
      <w:pPr>
        <w:spacing w:line="360" w:lineRule="auto"/>
        <w:jc w:val="both"/>
        <w:rPr>
          <w:noProof/>
        </w:rPr>
      </w:pPr>
      <w:r>
        <w:rPr>
          <w:noProof/>
        </w:rPr>
        <w:t>Dado que queremos determinar el coeficiente de correlaci</w:t>
      </w:r>
      <w:r w:rsidR="00957857">
        <w:rPr>
          <w:noProof/>
        </w:rPr>
        <w:t>ó</w:t>
      </w:r>
      <w:r>
        <w:rPr>
          <w:noProof/>
        </w:rPr>
        <w:t>n entre las dos variables menc</w:t>
      </w:r>
      <w:r w:rsidR="00CC1CCA">
        <w:rPr>
          <w:noProof/>
        </w:rPr>
        <w:t>io</w:t>
      </w:r>
      <w:r>
        <w:rPr>
          <w:noProof/>
        </w:rPr>
        <w:t>nadas anteriormente</w:t>
      </w:r>
      <w:r w:rsidR="00304EE8">
        <w:rPr>
          <w:noProof/>
        </w:rPr>
        <w:t>, utilizaremos la funci</w:t>
      </w:r>
      <w:r w:rsidR="00957857">
        <w:rPr>
          <w:noProof/>
        </w:rPr>
        <w:t>ó</w:t>
      </w:r>
      <w:r w:rsidR="00304EE8">
        <w:rPr>
          <w:noProof/>
        </w:rPr>
        <w:t>n cor.  En el eje y consideraremos la variable DEFICIT_SALUDFISICA, ya que es la variable dependiente y en el eje x tendremos la variable TIEMPO_SUE.</w:t>
      </w:r>
    </w:p>
    <w:p w14:paraId="4E696048" w14:textId="77777777" w:rsidR="009F2820" w:rsidRDefault="009F2820" w:rsidP="00522EBA">
      <w:pPr>
        <w:spacing w:line="360" w:lineRule="auto"/>
        <w:jc w:val="both"/>
        <w:rPr>
          <w:noProof/>
        </w:rPr>
      </w:pPr>
    </w:p>
    <w:p w14:paraId="11DFE11E" w14:textId="3B9F8904" w:rsidR="00BB4C34" w:rsidRDefault="00BB4C34" w:rsidP="00522EBA">
      <w:pPr>
        <w:spacing w:line="360" w:lineRule="auto"/>
        <w:jc w:val="both"/>
        <w:rPr>
          <w:noProof/>
        </w:rPr>
      </w:pPr>
      <w:r w:rsidRPr="00BB4C34">
        <w:rPr>
          <w:noProof/>
        </w:rPr>
        <w:drawing>
          <wp:inline distT="0" distB="0" distL="0" distR="0" wp14:anchorId="0EF971E1" wp14:editId="4A498CAD">
            <wp:extent cx="5951220" cy="5130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1220" cy="513080"/>
                    </a:xfrm>
                    <a:prstGeom prst="rect">
                      <a:avLst/>
                    </a:prstGeom>
                  </pic:spPr>
                </pic:pic>
              </a:graphicData>
            </a:graphic>
          </wp:inline>
        </w:drawing>
      </w:r>
    </w:p>
    <w:p w14:paraId="7258421B" w14:textId="77777777" w:rsidR="009F2820" w:rsidRDefault="009F2820" w:rsidP="00522EBA">
      <w:pPr>
        <w:spacing w:line="360" w:lineRule="auto"/>
        <w:jc w:val="both"/>
        <w:rPr>
          <w:noProof/>
        </w:rPr>
      </w:pPr>
    </w:p>
    <w:p w14:paraId="71B9CE75" w14:textId="3B9C5235" w:rsidR="00516C2B" w:rsidRDefault="00516C2B" w:rsidP="00522EBA">
      <w:pPr>
        <w:spacing w:line="360" w:lineRule="auto"/>
        <w:jc w:val="both"/>
        <w:rPr>
          <w:noProof/>
        </w:rPr>
      </w:pPr>
      <w:r>
        <w:rPr>
          <w:noProof/>
        </w:rPr>
        <w:t>La correlaci</w:t>
      </w:r>
      <w:r w:rsidR="005D27C1">
        <w:rPr>
          <w:noProof/>
        </w:rPr>
        <w:t>ó</w:t>
      </w:r>
      <w:r>
        <w:rPr>
          <w:noProof/>
        </w:rPr>
        <w:t>n entre estas variables es extremadamente baj</w:t>
      </w:r>
      <w:r w:rsidR="003064CC">
        <w:rPr>
          <w:noProof/>
        </w:rPr>
        <w:t>a</w:t>
      </w:r>
      <w:r>
        <w:rPr>
          <w:noProof/>
        </w:rPr>
        <w:t xml:space="preserve"> muy cercana al cero, eso significa que los datos se encuentran muy dispersos y en cuanto al signo al ser negativa significa que se </w:t>
      </w:r>
      <w:r w:rsidR="009F2820">
        <w:rPr>
          <w:noProof/>
        </w:rPr>
        <w:t>r</w:t>
      </w:r>
      <w:r>
        <w:rPr>
          <w:noProof/>
        </w:rPr>
        <w:t>elacionan en sentido inverso.</w:t>
      </w:r>
    </w:p>
    <w:p w14:paraId="787CCD6A" w14:textId="7F636757" w:rsidR="00F432E9" w:rsidRDefault="00562E51" w:rsidP="00522EBA">
      <w:pPr>
        <w:spacing w:line="360" w:lineRule="auto"/>
        <w:jc w:val="both"/>
        <w:rPr>
          <w:noProof/>
        </w:rPr>
      </w:pPr>
      <w:r w:rsidRPr="00BB4C34">
        <w:rPr>
          <w:noProof/>
        </w:rPr>
        <w:lastRenderedPageBreak/>
        <w:drawing>
          <wp:inline distT="0" distB="0" distL="0" distR="0" wp14:anchorId="539776F5" wp14:editId="273E0EAB">
            <wp:extent cx="5951220" cy="1466215"/>
            <wp:effectExtent l="0" t="0" r="0" b="63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rotWithShape="1">
                    <a:blip r:embed="rId41"/>
                    <a:srcRect t="3248"/>
                    <a:stretch/>
                  </pic:blipFill>
                  <pic:spPr bwMode="auto">
                    <a:xfrm>
                      <a:off x="0" y="0"/>
                      <a:ext cx="5951220" cy="1466215"/>
                    </a:xfrm>
                    <a:prstGeom prst="rect">
                      <a:avLst/>
                    </a:prstGeom>
                    <a:ln>
                      <a:noFill/>
                    </a:ln>
                    <a:extLst>
                      <a:ext uri="{53640926-AAD7-44D8-BBD7-CCE9431645EC}">
                        <a14:shadowObscured xmlns:a14="http://schemas.microsoft.com/office/drawing/2010/main"/>
                      </a:ext>
                    </a:extLst>
                  </pic:spPr>
                </pic:pic>
              </a:graphicData>
            </a:graphic>
          </wp:inline>
        </w:drawing>
      </w:r>
    </w:p>
    <w:p w14:paraId="73AAF470" w14:textId="03A29EC3" w:rsidR="00562E51" w:rsidRDefault="00562E51" w:rsidP="00522EBA">
      <w:pPr>
        <w:spacing w:line="360" w:lineRule="auto"/>
        <w:jc w:val="both"/>
        <w:rPr>
          <w:noProof/>
        </w:rPr>
      </w:pPr>
      <w:r>
        <w:rPr>
          <w:noProof/>
        </w:rPr>
        <w:t>Ahora realizamos la gr</w:t>
      </w:r>
      <w:r w:rsidR="005D27C1">
        <w:rPr>
          <w:noProof/>
        </w:rPr>
        <w:t>á</w:t>
      </w:r>
      <w:r>
        <w:rPr>
          <w:noProof/>
        </w:rPr>
        <w:t xml:space="preserve">fica </w:t>
      </w:r>
      <w:r w:rsidR="00F432E9">
        <w:rPr>
          <w:noProof/>
        </w:rPr>
        <w:t xml:space="preserve">con el dataset db2 </w:t>
      </w:r>
      <w:r>
        <w:rPr>
          <w:noProof/>
        </w:rPr>
        <w:t>para poder tener mayor claridad de c</w:t>
      </w:r>
      <w:r w:rsidR="008078A5">
        <w:rPr>
          <w:noProof/>
        </w:rPr>
        <w:t>ó</w:t>
      </w:r>
      <w:r>
        <w:rPr>
          <w:noProof/>
        </w:rPr>
        <w:t>mo se encuentran los datos.</w:t>
      </w:r>
      <w:r w:rsidR="00F432E9">
        <w:rPr>
          <w:noProof/>
        </w:rPr>
        <w:t xml:space="preserve"> Grafica</w:t>
      </w:r>
      <w:r w:rsidR="008078A5">
        <w:rPr>
          <w:noProof/>
        </w:rPr>
        <w:t>mos</w:t>
      </w:r>
      <w:r w:rsidR="00F432E9">
        <w:rPr>
          <w:noProof/>
        </w:rPr>
        <w:t xml:space="preserve"> con este dataset, ya que con ella trabajaremos hasta el final de las regresiones.</w:t>
      </w:r>
    </w:p>
    <w:p w14:paraId="02751029" w14:textId="77777777" w:rsidR="009F2820" w:rsidRDefault="009F2820" w:rsidP="00522EBA">
      <w:pPr>
        <w:spacing w:line="360" w:lineRule="auto"/>
        <w:jc w:val="both"/>
        <w:rPr>
          <w:noProof/>
        </w:rPr>
      </w:pPr>
    </w:p>
    <w:p w14:paraId="72566C6F" w14:textId="5FF9B362" w:rsidR="00562E51" w:rsidRDefault="00562E51" w:rsidP="00522EBA">
      <w:pPr>
        <w:spacing w:line="360" w:lineRule="auto"/>
        <w:jc w:val="both"/>
        <w:rPr>
          <w:noProof/>
        </w:rPr>
      </w:pPr>
      <w:r w:rsidRPr="00562E51">
        <w:rPr>
          <w:noProof/>
        </w:rPr>
        <w:drawing>
          <wp:inline distT="0" distB="0" distL="0" distR="0" wp14:anchorId="7593FB3F" wp14:editId="037A7398">
            <wp:extent cx="5951220" cy="1060450"/>
            <wp:effectExtent l="0" t="0" r="0" b="635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2"/>
                    <a:stretch>
                      <a:fillRect/>
                    </a:stretch>
                  </pic:blipFill>
                  <pic:spPr>
                    <a:xfrm>
                      <a:off x="0" y="0"/>
                      <a:ext cx="5951220" cy="1060450"/>
                    </a:xfrm>
                    <a:prstGeom prst="rect">
                      <a:avLst/>
                    </a:prstGeom>
                  </pic:spPr>
                </pic:pic>
              </a:graphicData>
            </a:graphic>
          </wp:inline>
        </w:drawing>
      </w:r>
    </w:p>
    <w:p w14:paraId="0963A32E" w14:textId="77777777" w:rsidR="009F2820" w:rsidRDefault="009F2820" w:rsidP="00522EBA">
      <w:pPr>
        <w:spacing w:line="360" w:lineRule="auto"/>
        <w:jc w:val="both"/>
        <w:rPr>
          <w:noProof/>
        </w:rPr>
      </w:pPr>
    </w:p>
    <w:p w14:paraId="08345AC1" w14:textId="603FA771" w:rsidR="009A5111" w:rsidRDefault="004626B4">
      <w:pPr>
        <w:rPr>
          <w:noProof/>
        </w:rPr>
      </w:pPr>
      <w:r w:rsidRPr="004626B4">
        <w:rPr>
          <w:noProof/>
        </w:rPr>
        <w:drawing>
          <wp:inline distT="0" distB="0" distL="0" distR="0" wp14:anchorId="7DA2938E" wp14:editId="280B2F83">
            <wp:extent cx="5951220" cy="3677285"/>
            <wp:effectExtent l="0" t="0" r="0" b="0"/>
            <wp:docPr id="43" name="Imagen 4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Gráfico&#10;&#10;Descripción generada automáticamente"/>
                    <pic:cNvPicPr/>
                  </pic:nvPicPr>
                  <pic:blipFill>
                    <a:blip r:embed="rId43"/>
                    <a:stretch>
                      <a:fillRect/>
                    </a:stretch>
                  </pic:blipFill>
                  <pic:spPr>
                    <a:xfrm>
                      <a:off x="0" y="0"/>
                      <a:ext cx="5951220" cy="3677285"/>
                    </a:xfrm>
                    <a:prstGeom prst="rect">
                      <a:avLst/>
                    </a:prstGeom>
                  </pic:spPr>
                </pic:pic>
              </a:graphicData>
            </a:graphic>
          </wp:inline>
        </w:drawing>
      </w:r>
    </w:p>
    <w:p w14:paraId="05078846" w14:textId="77777777" w:rsidR="00E30CE2" w:rsidRDefault="00E30CE2">
      <w:pPr>
        <w:rPr>
          <w:noProof/>
        </w:rPr>
      </w:pPr>
    </w:p>
    <w:p w14:paraId="7AA926BD" w14:textId="26A2B713" w:rsidR="00D01328" w:rsidRDefault="00D01328">
      <w:pPr>
        <w:rPr>
          <w:noProof/>
        </w:rPr>
      </w:pPr>
    </w:p>
    <w:p w14:paraId="2EC42D5E" w14:textId="77777777" w:rsidR="005D27C1" w:rsidRDefault="005D27C1" w:rsidP="00A2076D">
      <w:pPr>
        <w:spacing w:line="360" w:lineRule="auto"/>
        <w:jc w:val="both"/>
        <w:rPr>
          <w:noProof/>
        </w:rPr>
      </w:pPr>
    </w:p>
    <w:p w14:paraId="1348A880" w14:textId="77777777" w:rsidR="005D27C1" w:rsidRDefault="005D27C1" w:rsidP="00A2076D">
      <w:pPr>
        <w:spacing w:line="360" w:lineRule="auto"/>
        <w:jc w:val="both"/>
        <w:rPr>
          <w:noProof/>
        </w:rPr>
      </w:pPr>
    </w:p>
    <w:p w14:paraId="4DFC17C7" w14:textId="4E77C765" w:rsidR="0081349E" w:rsidRDefault="0081349E" w:rsidP="00A2076D">
      <w:pPr>
        <w:spacing w:line="360" w:lineRule="auto"/>
        <w:jc w:val="both"/>
        <w:rPr>
          <w:b/>
          <w:bCs/>
          <w:noProof/>
        </w:rPr>
      </w:pPr>
    </w:p>
    <w:p w14:paraId="6429438F" w14:textId="77777777" w:rsidR="009F2820" w:rsidRDefault="009F2820" w:rsidP="00A2076D">
      <w:pPr>
        <w:spacing w:line="360" w:lineRule="auto"/>
        <w:jc w:val="both"/>
        <w:rPr>
          <w:b/>
          <w:bCs/>
          <w:noProof/>
        </w:rPr>
      </w:pPr>
    </w:p>
    <w:p w14:paraId="36BA5AD1" w14:textId="4E122B65" w:rsidR="0081349E" w:rsidRPr="0081349E" w:rsidRDefault="0081349E" w:rsidP="00A2076D">
      <w:pPr>
        <w:spacing w:line="360" w:lineRule="auto"/>
        <w:jc w:val="both"/>
        <w:rPr>
          <w:b/>
          <w:bCs/>
          <w:noProof/>
        </w:rPr>
      </w:pPr>
      <w:r w:rsidRPr="0081349E">
        <w:rPr>
          <w:b/>
          <w:bCs/>
          <w:noProof/>
        </w:rPr>
        <w:t>Modelos de regresi</w:t>
      </w:r>
      <w:r>
        <w:rPr>
          <w:b/>
          <w:bCs/>
          <w:noProof/>
        </w:rPr>
        <w:t>ó</w:t>
      </w:r>
      <w:r w:rsidRPr="0081349E">
        <w:rPr>
          <w:b/>
          <w:bCs/>
          <w:noProof/>
        </w:rPr>
        <w:t>n</w:t>
      </w:r>
    </w:p>
    <w:p w14:paraId="0334611F" w14:textId="2A17B17C" w:rsidR="00A2076D" w:rsidRDefault="00A2076D" w:rsidP="00A2076D">
      <w:pPr>
        <w:spacing w:line="360" w:lineRule="auto"/>
        <w:jc w:val="both"/>
        <w:rPr>
          <w:noProof/>
        </w:rPr>
      </w:pPr>
      <w:r>
        <w:rPr>
          <w:noProof/>
        </w:rPr>
        <w:t xml:space="preserve">Con el fin de describir la relacion entre las variables utilizaremos el analisis de regresion. En el primer caso trabajaremos con dos variables, la predictora y la de respuesta. En los siguientes </w:t>
      </w:r>
      <w:r w:rsidR="00C41A61">
        <w:rPr>
          <w:noProof/>
        </w:rPr>
        <w:t>regresiones</w:t>
      </w:r>
      <w:r>
        <w:rPr>
          <w:noProof/>
        </w:rPr>
        <w:t xml:space="preserve"> analizaremos casos los que involucran una mayor cantidad de variables.</w:t>
      </w:r>
    </w:p>
    <w:p w14:paraId="6290041F" w14:textId="77777777" w:rsidR="0040242B" w:rsidRDefault="0040242B" w:rsidP="00A2076D">
      <w:pPr>
        <w:spacing w:line="360" w:lineRule="auto"/>
        <w:jc w:val="both"/>
        <w:rPr>
          <w:noProof/>
        </w:rPr>
      </w:pPr>
    </w:p>
    <w:p w14:paraId="39F84A71" w14:textId="223BD7BC" w:rsidR="00441545" w:rsidRDefault="00441545" w:rsidP="00A2076D">
      <w:pPr>
        <w:spacing w:line="360" w:lineRule="auto"/>
        <w:jc w:val="both"/>
        <w:rPr>
          <w:noProof/>
        </w:rPr>
      </w:pPr>
      <w:r>
        <w:rPr>
          <w:noProof/>
        </w:rPr>
        <w:t>Para interpretar el valor p-value nos valdremos del valor 0.05. Este valor evalua la hipotesis nula, si este valor es &lt;=0.05 significa que podemos rechazar la hipotesis nula</w:t>
      </w:r>
      <w:r w:rsidR="0040242B">
        <w:rPr>
          <w:noProof/>
        </w:rPr>
        <w:t>, es decir el valor de esta categoria definira si la variable es significativa y entrega valor significativo al modelo. Por el contrario si el valor es 0.05&gt; sugiere que no afecta ni es significante para este modelo de regresion.</w:t>
      </w:r>
    </w:p>
    <w:p w14:paraId="471942F4" w14:textId="77777777" w:rsidR="006067F7" w:rsidRDefault="006067F7" w:rsidP="00A2076D">
      <w:pPr>
        <w:spacing w:line="360" w:lineRule="auto"/>
        <w:jc w:val="both"/>
        <w:rPr>
          <w:noProof/>
        </w:rPr>
      </w:pPr>
    </w:p>
    <w:p w14:paraId="0A743C4E" w14:textId="5F000737" w:rsidR="006067F7" w:rsidRPr="006067F7" w:rsidRDefault="006067F7" w:rsidP="00A2076D">
      <w:pPr>
        <w:spacing w:line="360" w:lineRule="auto"/>
        <w:jc w:val="both"/>
        <w:rPr>
          <w:b/>
          <w:bCs/>
          <w:noProof/>
        </w:rPr>
      </w:pPr>
      <w:r w:rsidRPr="006067F7">
        <w:rPr>
          <w:b/>
          <w:bCs/>
          <w:noProof/>
        </w:rPr>
        <w:t>Regresión 1</w:t>
      </w:r>
    </w:p>
    <w:p w14:paraId="5B548FB7" w14:textId="77777777" w:rsidR="006067F7" w:rsidRDefault="006067F7" w:rsidP="00A2076D">
      <w:pPr>
        <w:spacing w:line="360" w:lineRule="auto"/>
        <w:jc w:val="both"/>
        <w:rPr>
          <w:noProof/>
        </w:rPr>
      </w:pPr>
    </w:p>
    <w:p w14:paraId="4A4BEB79" w14:textId="38683980" w:rsidR="006067F7" w:rsidRDefault="00FA0060" w:rsidP="00A2076D">
      <w:pPr>
        <w:spacing w:line="360" w:lineRule="auto"/>
        <w:jc w:val="both"/>
        <w:rPr>
          <w:noProof/>
        </w:rPr>
      </w:pPr>
      <w:r w:rsidRPr="00FA0060">
        <w:rPr>
          <w:noProof/>
        </w:rPr>
        <w:t>En la regresión 1 (reg1) se utiliza como variable predictora el tiempo de sueño de una persona y como variable de respuesta la cantidad de días que la persona no rindió físicamente.</w:t>
      </w:r>
    </w:p>
    <w:p w14:paraId="1172C07D" w14:textId="77777777" w:rsidR="00FA0060" w:rsidRDefault="00FA0060" w:rsidP="00A2076D">
      <w:pPr>
        <w:spacing w:line="360" w:lineRule="auto"/>
        <w:jc w:val="both"/>
        <w:rPr>
          <w:noProof/>
        </w:rPr>
      </w:pPr>
    </w:p>
    <w:p w14:paraId="3E6FCA4A" w14:textId="77777777" w:rsidR="00FA0060" w:rsidRPr="00FA0060" w:rsidRDefault="00FA0060" w:rsidP="00FA0060">
      <w:pPr>
        <w:spacing w:line="360" w:lineRule="auto"/>
        <w:jc w:val="both"/>
        <w:rPr>
          <w:noProof/>
          <w:lang w:val="es-CL"/>
        </w:rPr>
      </w:pPr>
      <w:r w:rsidRPr="00FA0060">
        <w:rPr>
          <w:noProof/>
          <w:lang w:val="es-CL"/>
        </w:rPr>
        <w:t>El resultado nos indica un valor p-value de 2e-16 equivalente a 0.000015258 un valor por debajo de 0.05 lo que significa que la variable TIEMPO_SUE si es significante para nuestro modelo.</w:t>
      </w:r>
    </w:p>
    <w:p w14:paraId="61B04EFA" w14:textId="77777777" w:rsidR="00FA0060" w:rsidRPr="00FA0060" w:rsidRDefault="00FA0060" w:rsidP="00FA0060">
      <w:pPr>
        <w:spacing w:line="360" w:lineRule="auto"/>
        <w:jc w:val="both"/>
        <w:rPr>
          <w:noProof/>
          <w:lang w:val="es-CL"/>
        </w:rPr>
      </w:pPr>
      <w:r w:rsidRPr="00FA0060">
        <w:rPr>
          <w:noProof/>
          <w:lang w:val="es-CL"/>
        </w:rPr>
        <w:t> </w:t>
      </w:r>
    </w:p>
    <w:p w14:paraId="43D2A922" w14:textId="77777777" w:rsidR="00FA0060" w:rsidRPr="00FA0060" w:rsidRDefault="00FA0060" w:rsidP="00FA0060">
      <w:pPr>
        <w:spacing w:line="360" w:lineRule="auto"/>
        <w:jc w:val="both"/>
        <w:rPr>
          <w:noProof/>
          <w:lang w:val="es-CL"/>
        </w:rPr>
      </w:pPr>
      <w:r w:rsidRPr="00FA0060">
        <w:rPr>
          <w:noProof/>
          <w:lang w:val="es-CL"/>
        </w:rPr>
        <w:t>El coeficiente por otro lado nos indica que si aumenta la cantidad de horas que duerme la persona, disminuirá en 0.22965 los días que presente una déficit en su salud física.</w:t>
      </w:r>
    </w:p>
    <w:p w14:paraId="03AF4ECD" w14:textId="77777777" w:rsidR="00FA0060" w:rsidRPr="00FA0060" w:rsidRDefault="00FA0060" w:rsidP="00FA0060">
      <w:pPr>
        <w:spacing w:line="360" w:lineRule="auto"/>
        <w:jc w:val="both"/>
        <w:rPr>
          <w:noProof/>
          <w:lang w:val="es-CL"/>
        </w:rPr>
      </w:pPr>
      <w:r w:rsidRPr="00FA0060">
        <w:rPr>
          <w:noProof/>
          <w:lang w:val="es-CL"/>
        </w:rPr>
        <w:t> </w:t>
      </w:r>
    </w:p>
    <w:p w14:paraId="7BB9A41B" w14:textId="4D2AD097" w:rsidR="00FA0060" w:rsidRDefault="00FA0060" w:rsidP="00A2076D">
      <w:pPr>
        <w:spacing w:line="360" w:lineRule="auto"/>
        <w:jc w:val="both"/>
        <w:rPr>
          <w:noProof/>
          <w:lang w:val="es-CL"/>
        </w:rPr>
      </w:pPr>
      <w:r w:rsidRPr="00FA0060">
        <w:rPr>
          <w:noProof/>
          <w:lang w:val="es-CL"/>
        </w:rPr>
        <w:t>Según el cálculo del R cuadrado, es de 0.0015, lo que significa que el modelo explica de una manera insignificante a la variable dependiente.</w:t>
      </w:r>
    </w:p>
    <w:p w14:paraId="7E910EE3" w14:textId="77777777" w:rsidR="00FA0060" w:rsidRPr="00FA0060" w:rsidRDefault="00FA0060" w:rsidP="00A2076D">
      <w:pPr>
        <w:spacing w:line="360" w:lineRule="auto"/>
        <w:jc w:val="both"/>
        <w:rPr>
          <w:noProof/>
          <w:lang w:val="es-CL"/>
        </w:rPr>
      </w:pPr>
    </w:p>
    <w:p w14:paraId="4B561BE8" w14:textId="4B7283BA" w:rsidR="00D01328" w:rsidRDefault="00D01328">
      <w:pPr>
        <w:rPr>
          <w:noProof/>
        </w:rPr>
      </w:pPr>
      <w:r w:rsidRPr="00D01328">
        <w:rPr>
          <w:noProof/>
        </w:rPr>
        <w:drawing>
          <wp:inline distT="0" distB="0" distL="0" distR="0" wp14:anchorId="12F078D2" wp14:editId="766FC86B">
            <wp:extent cx="5951220" cy="5105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220" cy="510540"/>
                    </a:xfrm>
                    <a:prstGeom prst="rect">
                      <a:avLst/>
                    </a:prstGeom>
                  </pic:spPr>
                </pic:pic>
              </a:graphicData>
            </a:graphic>
          </wp:inline>
        </w:drawing>
      </w:r>
    </w:p>
    <w:p w14:paraId="3A0813EE" w14:textId="62F165C1" w:rsidR="00E30CE2" w:rsidRDefault="00E30CE2">
      <w:pPr>
        <w:rPr>
          <w:noProof/>
        </w:rPr>
      </w:pPr>
    </w:p>
    <w:p w14:paraId="713AEE52" w14:textId="3383B5AB" w:rsidR="00D01328" w:rsidRDefault="00D01328">
      <w:pPr>
        <w:rPr>
          <w:noProof/>
        </w:rPr>
      </w:pPr>
      <w:r w:rsidRPr="00D01328">
        <w:rPr>
          <w:noProof/>
        </w:rPr>
        <w:lastRenderedPageBreak/>
        <w:drawing>
          <wp:inline distT="0" distB="0" distL="0" distR="0" wp14:anchorId="0CBF26BE" wp14:editId="1C827E0A">
            <wp:extent cx="5951220" cy="2609215"/>
            <wp:effectExtent l="0" t="0" r="0" b="635"/>
            <wp:docPr id="45" name="Imagen 4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 Carta&#10;&#10;Descripción generada automáticamente"/>
                    <pic:cNvPicPr/>
                  </pic:nvPicPr>
                  <pic:blipFill>
                    <a:blip r:embed="rId45"/>
                    <a:stretch>
                      <a:fillRect/>
                    </a:stretch>
                  </pic:blipFill>
                  <pic:spPr>
                    <a:xfrm>
                      <a:off x="0" y="0"/>
                      <a:ext cx="5951220" cy="2609215"/>
                    </a:xfrm>
                    <a:prstGeom prst="rect">
                      <a:avLst/>
                    </a:prstGeom>
                  </pic:spPr>
                </pic:pic>
              </a:graphicData>
            </a:graphic>
          </wp:inline>
        </w:drawing>
      </w:r>
    </w:p>
    <w:p w14:paraId="350B285B" w14:textId="0817EDAC" w:rsidR="009A5111" w:rsidRDefault="009A5111">
      <w:pPr>
        <w:rPr>
          <w:noProof/>
        </w:rPr>
      </w:pPr>
    </w:p>
    <w:p w14:paraId="1905A552" w14:textId="6041448E" w:rsidR="009A5111" w:rsidRPr="006067F7" w:rsidRDefault="006067F7">
      <w:pPr>
        <w:rPr>
          <w:b/>
          <w:bCs/>
          <w:noProof/>
        </w:rPr>
      </w:pPr>
      <w:r w:rsidRPr="006067F7">
        <w:rPr>
          <w:b/>
          <w:bCs/>
          <w:noProof/>
        </w:rPr>
        <w:t>Regresión 2</w:t>
      </w:r>
    </w:p>
    <w:p w14:paraId="15A1E53D" w14:textId="52072318" w:rsidR="009A5111" w:rsidRDefault="009A5111">
      <w:pPr>
        <w:rPr>
          <w:noProof/>
        </w:rPr>
      </w:pPr>
    </w:p>
    <w:p w14:paraId="0547EC21" w14:textId="77777777" w:rsidR="00C5670A" w:rsidRDefault="00C5670A" w:rsidP="00414BF3">
      <w:pPr>
        <w:spacing w:line="360" w:lineRule="auto"/>
        <w:jc w:val="both"/>
        <w:rPr>
          <w:noProof/>
        </w:rPr>
      </w:pPr>
      <w:r w:rsidRPr="00C5670A">
        <w:rPr>
          <w:noProof/>
        </w:rPr>
        <w:t>La elección de las variables participantes de esta regresión se basan en la fuerte idea de qué presentar problemas de salud mental influye en desarrollar enfermedades o una disminución de la salud física. Existen estudios que afirman que la depresión aumenta el riesgo de sufrir una enfermedad cardiovascular y cáncer. Podemos asociar los siguientes síntomas físicos con la depresión:</w:t>
      </w:r>
    </w:p>
    <w:p w14:paraId="01869F57" w14:textId="63776FDB" w:rsidR="00414BF3" w:rsidRDefault="00414BF3" w:rsidP="00414BF3">
      <w:pPr>
        <w:spacing w:line="360" w:lineRule="auto"/>
        <w:jc w:val="both"/>
        <w:rPr>
          <w:noProof/>
        </w:rPr>
      </w:pPr>
      <w:r>
        <w:rPr>
          <w:noProof/>
        </w:rPr>
        <w:t>Depresi</w:t>
      </w:r>
      <w:r w:rsidR="00C5670A">
        <w:rPr>
          <w:noProof/>
        </w:rPr>
        <w:t>ó</w:t>
      </w:r>
      <w:r>
        <w:rPr>
          <w:noProof/>
        </w:rPr>
        <w:t>n -&gt; Cansado/Agotado</w:t>
      </w:r>
    </w:p>
    <w:p w14:paraId="00105223" w14:textId="75CAF68A" w:rsidR="00414BF3" w:rsidRDefault="00C5670A" w:rsidP="00414BF3">
      <w:pPr>
        <w:spacing w:line="360" w:lineRule="auto"/>
        <w:jc w:val="both"/>
        <w:rPr>
          <w:noProof/>
        </w:rPr>
      </w:pPr>
      <w:r>
        <w:rPr>
          <w:noProof/>
        </w:rPr>
        <w:t>Depresión</w:t>
      </w:r>
      <w:r w:rsidR="00414BF3">
        <w:rPr>
          <w:noProof/>
        </w:rPr>
        <w:t xml:space="preserve"> -&gt; Cambio en el apetito (Obesidad)</w:t>
      </w:r>
    </w:p>
    <w:p w14:paraId="1D77C681" w14:textId="64F69A8D" w:rsidR="00414BF3" w:rsidRDefault="00C5670A" w:rsidP="00414BF3">
      <w:pPr>
        <w:spacing w:line="360" w:lineRule="auto"/>
        <w:jc w:val="both"/>
        <w:rPr>
          <w:noProof/>
        </w:rPr>
      </w:pPr>
      <w:r>
        <w:rPr>
          <w:noProof/>
        </w:rPr>
        <w:t xml:space="preserve">Depresión </w:t>
      </w:r>
      <w:r w:rsidR="00414BF3">
        <w:rPr>
          <w:noProof/>
        </w:rPr>
        <w:t xml:space="preserve"> -&gt; Dolor</w:t>
      </w:r>
    </w:p>
    <w:p w14:paraId="4DD7272F" w14:textId="421ED541" w:rsidR="006067F7" w:rsidRDefault="00C5670A" w:rsidP="00414BF3">
      <w:pPr>
        <w:spacing w:line="360" w:lineRule="auto"/>
        <w:jc w:val="both"/>
        <w:rPr>
          <w:noProof/>
        </w:rPr>
      </w:pPr>
      <w:r>
        <w:rPr>
          <w:noProof/>
        </w:rPr>
        <w:t>Depresión</w:t>
      </w:r>
      <w:r w:rsidR="00414BF3">
        <w:rPr>
          <w:noProof/>
        </w:rPr>
        <w:t xml:space="preserve"> -&gt; Cambio de  comportamiento( Haciendo menos cosas)</w:t>
      </w:r>
    </w:p>
    <w:p w14:paraId="0881E9C1" w14:textId="55E0AF2A" w:rsidR="006067F7" w:rsidRDefault="006067F7">
      <w:pPr>
        <w:rPr>
          <w:noProof/>
        </w:rPr>
      </w:pPr>
      <w:r w:rsidRPr="006067F7">
        <w:rPr>
          <w:noProof/>
        </w:rPr>
        <w:drawing>
          <wp:inline distT="0" distB="0" distL="0" distR="0" wp14:anchorId="031E472A" wp14:editId="5C55E02A">
            <wp:extent cx="5951220" cy="657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1220" cy="657225"/>
                    </a:xfrm>
                    <a:prstGeom prst="rect">
                      <a:avLst/>
                    </a:prstGeom>
                  </pic:spPr>
                </pic:pic>
              </a:graphicData>
            </a:graphic>
          </wp:inline>
        </w:drawing>
      </w:r>
    </w:p>
    <w:p w14:paraId="075B36D6" w14:textId="018FBA50" w:rsidR="00FF6097" w:rsidRDefault="00FF6097" w:rsidP="00FF6097">
      <w:pPr>
        <w:rPr>
          <w:noProof/>
          <w:lang w:val="es-CL"/>
        </w:rPr>
      </w:pPr>
      <w:r w:rsidRPr="00FF6097">
        <w:rPr>
          <w:noProof/>
          <w:lang w:val="es-CL"/>
        </w:rPr>
        <w:t>Para esta regresión se agregó a la regresión anterior el factor DEFICIT_SALUDMENTAL, esto con la idea de ver si existe relación entre los días que la persona no presenta una buena salud mental con los días que no presenta buena salud física.</w:t>
      </w:r>
    </w:p>
    <w:p w14:paraId="01EB4CF5" w14:textId="77777777" w:rsidR="00FF6097" w:rsidRPr="00FF6097" w:rsidRDefault="00FF6097" w:rsidP="00FF6097">
      <w:pPr>
        <w:rPr>
          <w:noProof/>
          <w:lang w:val="es-CL"/>
        </w:rPr>
      </w:pPr>
    </w:p>
    <w:p w14:paraId="51536FA8" w14:textId="3AF407D5" w:rsidR="00FF6097" w:rsidRDefault="00FF6097" w:rsidP="00FF6097">
      <w:pPr>
        <w:rPr>
          <w:noProof/>
          <w:lang w:val="es-CL"/>
        </w:rPr>
      </w:pPr>
      <w:r w:rsidRPr="00FF6097">
        <w:rPr>
          <w:noProof/>
          <w:lang w:val="es-CL"/>
        </w:rPr>
        <w:t>El coeficiente por otro lado al tratarse de un factor entrega los coeficientes de acuerdo a la cantidad de días, los cuales son 30 distintos. Solo el valor 1 toma un valor mayor a 0.05 por lo tanto no es significativo el resto presenta valores menores por lo tanto son significativos en nuestro modelo.</w:t>
      </w:r>
    </w:p>
    <w:p w14:paraId="3EDD3787" w14:textId="77777777" w:rsidR="00FF6097" w:rsidRPr="00FF6097" w:rsidRDefault="00FF6097" w:rsidP="00FF6097">
      <w:pPr>
        <w:rPr>
          <w:noProof/>
          <w:lang w:val="es-CL"/>
        </w:rPr>
      </w:pPr>
    </w:p>
    <w:p w14:paraId="08EF578D" w14:textId="77777777" w:rsidR="00FF6097" w:rsidRPr="00FF6097" w:rsidRDefault="00FF6097" w:rsidP="00FF6097">
      <w:pPr>
        <w:rPr>
          <w:noProof/>
          <w:lang w:val="es-CL"/>
        </w:rPr>
      </w:pPr>
      <w:r w:rsidRPr="00FF6097">
        <w:rPr>
          <w:noProof/>
          <w:lang w:val="es-CL"/>
        </w:rPr>
        <w:t>Según el cálculo del R cuadrado es de 0.075, aumenta el porcentaje de fidelidad del modelo, sin embargo un 7,93% está muy por debajo del 65% mínimo.</w:t>
      </w:r>
    </w:p>
    <w:p w14:paraId="27ACC6EF" w14:textId="77777777" w:rsidR="00FF6097" w:rsidRDefault="00FF6097">
      <w:pPr>
        <w:rPr>
          <w:noProof/>
        </w:rPr>
      </w:pPr>
    </w:p>
    <w:p w14:paraId="7D0005A5" w14:textId="256A9DF3" w:rsidR="008B2AB9" w:rsidRDefault="008B2AB9">
      <w:pPr>
        <w:rPr>
          <w:noProof/>
        </w:rPr>
      </w:pPr>
    </w:p>
    <w:p w14:paraId="5CD08EE1" w14:textId="19E6F9A3" w:rsidR="00414BF3" w:rsidRDefault="004E1241">
      <w:pPr>
        <w:rPr>
          <w:noProof/>
        </w:rPr>
      </w:pPr>
      <w:r w:rsidRPr="004E1241">
        <w:rPr>
          <w:noProof/>
        </w:rPr>
        <w:lastRenderedPageBreak/>
        <w:drawing>
          <wp:inline distT="0" distB="0" distL="0" distR="0" wp14:anchorId="33C244B2" wp14:editId="1559322F">
            <wp:extent cx="5951220" cy="2445385"/>
            <wp:effectExtent l="0" t="0" r="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7"/>
                    <a:stretch>
                      <a:fillRect/>
                    </a:stretch>
                  </pic:blipFill>
                  <pic:spPr>
                    <a:xfrm>
                      <a:off x="0" y="0"/>
                      <a:ext cx="5951220" cy="2445385"/>
                    </a:xfrm>
                    <a:prstGeom prst="rect">
                      <a:avLst/>
                    </a:prstGeom>
                  </pic:spPr>
                </pic:pic>
              </a:graphicData>
            </a:graphic>
          </wp:inline>
        </w:drawing>
      </w:r>
    </w:p>
    <w:p w14:paraId="4D039D68" w14:textId="017F05D1" w:rsidR="004E1241" w:rsidRDefault="004E1241">
      <w:pPr>
        <w:rPr>
          <w:noProof/>
        </w:rPr>
      </w:pPr>
      <w:r w:rsidRPr="004E1241">
        <w:rPr>
          <w:noProof/>
        </w:rPr>
        <w:drawing>
          <wp:inline distT="0" distB="0" distL="0" distR="0" wp14:anchorId="081D76CF" wp14:editId="69D09207">
            <wp:extent cx="5951220" cy="2494915"/>
            <wp:effectExtent l="0" t="0" r="0" b="635"/>
            <wp:docPr id="49" name="Imagen 4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abla&#10;&#10;Descripción generada automáticamente"/>
                    <pic:cNvPicPr/>
                  </pic:nvPicPr>
                  <pic:blipFill>
                    <a:blip r:embed="rId48"/>
                    <a:stretch>
                      <a:fillRect/>
                    </a:stretch>
                  </pic:blipFill>
                  <pic:spPr>
                    <a:xfrm>
                      <a:off x="0" y="0"/>
                      <a:ext cx="5951220" cy="2494915"/>
                    </a:xfrm>
                    <a:prstGeom prst="rect">
                      <a:avLst/>
                    </a:prstGeom>
                  </pic:spPr>
                </pic:pic>
              </a:graphicData>
            </a:graphic>
          </wp:inline>
        </w:drawing>
      </w:r>
    </w:p>
    <w:p w14:paraId="010ECC4A" w14:textId="6CF59847" w:rsidR="004E1241" w:rsidRDefault="004E1241">
      <w:pPr>
        <w:rPr>
          <w:noProof/>
        </w:rPr>
      </w:pPr>
      <w:r w:rsidRPr="004E1241">
        <w:rPr>
          <w:noProof/>
        </w:rPr>
        <w:drawing>
          <wp:inline distT="0" distB="0" distL="0" distR="0" wp14:anchorId="24DFC42C" wp14:editId="7B7B4BBE">
            <wp:extent cx="5951220" cy="1931035"/>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9"/>
                    <a:stretch>
                      <a:fillRect/>
                    </a:stretch>
                  </pic:blipFill>
                  <pic:spPr>
                    <a:xfrm>
                      <a:off x="0" y="0"/>
                      <a:ext cx="5951220" cy="1931035"/>
                    </a:xfrm>
                    <a:prstGeom prst="rect">
                      <a:avLst/>
                    </a:prstGeom>
                  </pic:spPr>
                </pic:pic>
              </a:graphicData>
            </a:graphic>
          </wp:inline>
        </w:drawing>
      </w:r>
    </w:p>
    <w:p w14:paraId="30F515BF" w14:textId="45501295" w:rsidR="00414BF3" w:rsidRDefault="00414BF3">
      <w:pPr>
        <w:rPr>
          <w:noProof/>
        </w:rPr>
      </w:pPr>
    </w:p>
    <w:p w14:paraId="2BE5C1EF" w14:textId="284DC591" w:rsidR="00414BF3" w:rsidRDefault="00414BF3">
      <w:pPr>
        <w:rPr>
          <w:noProof/>
        </w:rPr>
      </w:pPr>
    </w:p>
    <w:p w14:paraId="19DBB449" w14:textId="1E11A4EF" w:rsidR="00A87EFB" w:rsidRDefault="00A87EFB">
      <w:pPr>
        <w:rPr>
          <w:noProof/>
        </w:rPr>
      </w:pPr>
    </w:p>
    <w:p w14:paraId="62CD052E" w14:textId="77777777" w:rsidR="00414BF3" w:rsidRDefault="00414BF3">
      <w:pPr>
        <w:rPr>
          <w:noProof/>
        </w:rPr>
      </w:pPr>
    </w:p>
    <w:p w14:paraId="5170281C" w14:textId="56BFA3BF" w:rsidR="009A5111" w:rsidRDefault="009A5111">
      <w:pPr>
        <w:rPr>
          <w:noProof/>
        </w:rPr>
      </w:pPr>
    </w:p>
    <w:p w14:paraId="10F9AD9B" w14:textId="5585D744" w:rsidR="009A5111" w:rsidRDefault="009A5111">
      <w:pPr>
        <w:rPr>
          <w:noProof/>
        </w:rPr>
      </w:pPr>
    </w:p>
    <w:p w14:paraId="0AA0423E" w14:textId="411A05A3" w:rsidR="009A5111" w:rsidRDefault="009A5111">
      <w:pPr>
        <w:rPr>
          <w:noProof/>
        </w:rPr>
      </w:pPr>
    </w:p>
    <w:p w14:paraId="1E571223" w14:textId="0D5F8CFA" w:rsidR="009A5111" w:rsidRDefault="009A5111">
      <w:pPr>
        <w:rPr>
          <w:noProof/>
        </w:rPr>
      </w:pPr>
    </w:p>
    <w:p w14:paraId="25B01881" w14:textId="684D20B7" w:rsidR="009A5111" w:rsidRDefault="009A5111">
      <w:pPr>
        <w:rPr>
          <w:noProof/>
        </w:rPr>
      </w:pPr>
    </w:p>
    <w:p w14:paraId="71ECEF02" w14:textId="299A1A76" w:rsidR="00BA6FF9" w:rsidRDefault="00BA6FF9">
      <w:pPr>
        <w:rPr>
          <w:noProof/>
        </w:rPr>
      </w:pPr>
    </w:p>
    <w:p w14:paraId="17F5E8BA" w14:textId="4FEDE277" w:rsidR="00BA6FF9" w:rsidRDefault="00BA6FF9">
      <w:pPr>
        <w:rPr>
          <w:noProof/>
        </w:rPr>
      </w:pPr>
    </w:p>
    <w:p w14:paraId="4D9119C1" w14:textId="5295ECA2" w:rsidR="00BA6FF9" w:rsidRDefault="00BA6FF9">
      <w:pPr>
        <w:rPr>
          <w:noProof/>
        </w:rPr>
      </w:pPr>
    </w:p>
    <w:p w14:paraId="5CA3F5CA" w14:textId="1C50D5FC" w:rsidR="00BA6FF9" w:rsidRDefault="00BA6FF9">
      <w:pPr>
        <w:rPr>
          <w:b/>
          <w:bCs/>
          <w:noProof/>
        </w:rPr>
      </w:pPr>
      <w:r w:rsidRPr="00BA6FF9">
        <w:rPr>
          <w:b/>
          <w:bCs/>
          <w:noProof/>
        </w:rPr>
        <w:t>Regresi</w:t>
      </w:r>
      <w:r>
        <w:rPr>
          <w:b/>
          <w:bCs/>
          <w:noProof/>
        </w:rPr>
        <w:t>ó</w:t>
      </w:r>
      <w:r w:rsidRPr="00BA6FF9">
        <w:rPr>
          <w:b/>
          <w:bCs/>
          <w:noProof/>
        </w:rPr>
        <w:t>n 3</w:t>
      </w:r>
    </w:p>
    <w:p w14:paraId="642DD2C7" w14:textId="60783AF7" w:rsidR="00BA6FF9" w:rsidRDefault="00BA6FF9">
      <w:pPr>
        <w:rPr>
          <w:b/>
          <w:bCs/>
          <w:noProof/>
        </w:rPr>
      </w:pPr>
    </w:p>
    <w:p w14:paraId="7F7B0A2A" w14:textId="18F0E2D5" w:rsidR="00841BC1" w:rsidRPr="00841BC1" w:rsidRDefault="00841BC1" w:rsidP="00841BC1">
      <w:pPr>
        <w:jc w:val="both"/>
        <w:rPr>
          <w:noProof/>
        </w:rPr>
      </w:pPr>
      <w:r w:rsidRPr="00841BC1">
        <w:rPr>
          <w:noProof/>
        </w:rPr>
        <w:t>La idea de la tercera regresi</w:t>
      </w:r>
      <w:r w:rsidR="004A0E56">
        <w:rPr>
          <w:noProof/>
        </w:rPr>
        <w:t>ó</w:t>
      </w:r>
      <w:r w:rsidRPr="00841BC1">
        <w:rPr>
          <w:noProof/>
        </w:rPr>
        <w:t xml:space="preserve">n </w:t>
      </w:r>
      <w:r>
        <w:rPr>
          <w:noProof/>
        </w:rPr>
        <w:t>es reunir todos los factores que indican enfermedades, ya sea las que padecen al momento de ser consultados o las que generaron secuelas luego de haberlas padecido.</w:t>
      </w:r>
    </w:p>
    <w:p w14:paraId="7B5662B8" w14:textId="77777777" w:rsidR="00841BC1" w:rsidRDefault="00841BC1">
      <w:pPr>
        <w:rPr>
          <w:b/>
          <w:bCs/>
          <w:noProof/>
        </w:rPr>
      </w:pPr>
    </w:p>
    <w:p w14:paraId="352393EB" w14:textId="7CC0BB7F" w:rsidR="00B778D9" w:rsidRDefault="00B778D9">
      <w:pPr>
        <w:rPr>
          <w:b/>
          <w:bCs/>
          <w:noProof/>
        </w:rPr>
      </w:pPr>
      <w:r w:rsidRPr="00B778D9">
        <w:rPr>
          <w:b/>
          <w:bCs/>
          <w:noProof/>
        </w:rPr>
        <w:drawing>
          <wp:inline distT="0" distB="0" distL="0" distR="0" wp14:anchorId="68A517E3" wp14:editId="7C7DAF73">
            <wp:extent cx="5951220" cy="815340"/>
            <wp:effectExtent l="0" t="0" r="0" b="381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0"/>
                    <a:stretch>
                      <a:fillRect/>
                    </a:stretch>
                  </pic:blipFill>
                  <pic:spPr>
                    <a:xfrm>
                      <a:off x="0" y="0"/>
                      <a:ext cx="5951220" cy="815340"/>
                    </a:xfrm>
                    <a:prstGeom prst="rect">
                      <a:avLst/>
                    </a:prstGeom>
                  </pic:spPr>
                </pic:pic>
              </a:graphicData>
            </a:graphic>
          </wp:inline>
        </w:drawing>
      </w:r>
    </w:p>
    <w:p w14:paraId="08E5E68F" w14:textId="39B27084" w:rsidR="00B778D9" w:rsidRDefault="00B778D9">
      <w:pPr>
        <w:rPr>
          <w:b/>
          <w:bCs/>
          <w:noProof/>
        </w:rPr>
      </w:pPr>
    </w:p>
    <w:p w14:paraId="6AF887DA" w14:textId="77777777" w:rsidR="00B667BA" w:rsidRPr="00B667BA" w:rsidRDefault="00B667BA" w:rsidP="00B667BA">
      <w:pPr>
        <w:spacing w:line="360" w:lineRule="auto"/>
        <w:jc w:val="both"/>
        <w:rPr>
          <w:noProof/>
          <w:lang w:val="es-CL"/>
        </w:rPr>
      </w:pPr>
      <w:r w:rsidRPr="00B667BA">
        <w:rPr>
          <w:noProof/>
          <w:lang w:val="es-CL"/>
        </w:rPr>
        <w:t>Los valores de p-value en esta regresión indican que todas las variables a excepción del factor DIABETICO yes (during pregnancy) son significantes en este modelo por tener un valor menor o igual a 0.05</w:t>
      </w:r>
    </w:p>
    <w:p w14:paraId="5B80A35D" w14:textId="77777777" w:rsidR="00B667BA" w:rsidRPr="00B667BA" w:rsidRDefault="00B667BA" w:rsidP="00B667BA">
      <w:pPr>
        <w:spacing w:line="360" w:lineRule="auto"/>
        <w:jc w:val="both"/>
        <w:rPr>
          <w:noProof/>
          <w:lang w:val="es-CL"/>
        </w:rPr>
      </w:pPr>
      <w:r w:rsidRPr="00B667BA">
        <w:rPr>
          <w:noProof/>
          <w:lang w:val="es-CL"/>
        </w:rPr>
        <w:t> </w:t>
      </w:r>
    </w:p>
    <w:p w14:paraId="5ECCE09A" w14:textId="41234077" w:rsidR="00B667BA" w:rsidRDefault="00B667BA" w:rsidP="00B667BA">
      <w:pPr>
        <w:spacing w:line="360" w:lineRule="auto"/>
        <w:jc w:val="both"/>
        <w:rPr>
          <w:noProof/>
          <w:lang w:val="es-CL"/>
        </w:rPr>
      </w:pPr>
      <w:r w:rsidRPr="00B667BA">
        <w:rPr>
          <w:noProof/>
          <w:lang w:val="es-CL"/>
        </w:rPr>
        <w:t>Analizaremos los coeficientes de las variables que no fueron detalladas anteriormente. En lo que respecta a las enfermedades al corazón tienen si la respuesta YES aumenta en 3.16579 los dias que no tendrá una buena actividad física, en cerebrovascular aumenta en 3.66958, si se encuentra al borde de la diabetes aumenta en 1.21093 dias, si es diabetico aumentara 2.56718, si la respuesta es al borde de la diabetes 1.21093, en el caso del asma aumenta 2.22604 días, nefropatía aumenta 3.99831 y finalmente si tiene cáncer de piel aumenta 0.51012</w:t>
      </w:r>
    </w:p>
    <w:p w14:paraId="006CF19F" w14:textId="77777777" w:rsidR="00555F57" w:rsidRPr="00B667BA" w:rsidRDefault="00555F57" w:rsidP="00B667BA">
      <w:pPr>
        <w:spacing w:line="360" w:lineRule="auto"/>
        <w:jc w:val="both"/>
        <w:rPr>
          <w:noProof/>
          <w:lang w:val="es-CL"/>
        </w:rPr>
      </w:pPr>
    </w:p>
    <w:p w14:paraId="74D151FA" w14:textId="77777777" w:rsidR="00B667BA" w:rsidRPr="00B667BA" w:rsidRDefault="00B667BA" w:rsidP="00B667BA">
      <w:pPr>
        <w:spacing w:line="360" w:lineRule="auto"/>
        <w:jc w:val="both"/>
        <w:rPr>
          <w:noProof/>
          <w:lang w:val="es-CL"/>
        </w:rPr>
      </w:pPr>
      <w:r w:rsidRPr="00B667BA">
        <w:rPr>
          <w:noProof/>
          <w:lang w:val="es-CL"/>
        </w:rPr>
        <w:t>En esta regresión el valor de R cuadrado es de 0.07502, inferior a la regresión anterior y muy baja.</w:t>
      </w:r>
    </w:p>
    <w:p w14:paraId="0D934CA0" w14:textId="77777777" w:rsidR="00A037E1" w:rsidRDefault="00A037E1">
      <w:pPr>
        <w:rPr>
          <w:b/>
          <w:bCs/>
          <w:noProof/>
        </w:rPr>
      </w:pPr>
    </w:p>
    <w:p w14:paraId="014070AA" w14:textId="463E0A8B" w:rsidR="00B778D9" w:rsidRDefault="00B778D9">
      <w:pPr>
        <w:rPr>
          <w:b/>
          <w:bCs/>
          <w:noProof/>
        </w:rPr>
      </w:pPr>
      <w:r w:rsidRPr="00B778D9">
        <w:rPr>
          <w:b/>
          <w:bCs/>
          <w:noProof/>
        </w:rPr>
        <w:drawing>
          <wp:inline distT="0" distB="0" distL="0" distR="0" wp14:anchorId="49180B1A" wp14:editId="1329D0DB">
            <wp:extent cx="5951220" cy="25831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1220" cy="2583180"/>
                    </a:xfrm>
                    <a:prstGeom prst="rect">
                      <a:avLst/>
                    </a:prstGeom>
                  </pic:spPr>
                </pic:pic>
              </a:graphicData>
            </a:graphic>
          </wp:inline>
        </w:drawing>
      </w:r>
    </w:p>
    <w:p w14:paraId="55275E0C" w14:textId="682FABA5" w:rsidR="00B778D9" w:rsidRDefault="00B778D9">
      <w:pPr>
        <w:rPr>
          <w:b/>
          <w:bCs/>
          <w:noProof/>
        </w:rPr>
      </w:pPr>
      <w:r w:rsidRPr="00B778D9">
        <w:rPr>
          <w:b/>
          <w:bCs/>
          <w:noProof/>
        </w:rPr>
        <w:lastRenderedPageBreak/>
        <w:drawing>
          <wp:inline distT="0" distB="0" distL="0" distR="0" wp14:anchorId="0110A252" wp14:editId="4EC7F5DB">
            <wp:extent cx="5951220" cy="2407285"/>
            <wp:effectExtent l="0" t="0" r="0" b="0"/>
            <wp:docPr id="53" name="Imagen 5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Una captura de pantalla de un celular&#10;&#10;Descripción generada automáticamente"/>
                    <pic:cNvPicPr/>
                  </pic:nvPicPr>
                  <pic:blipFill>
                    <a:blip r:embed="rId52"/>
                    <a:stretch>
                      <a:fillRect/>
                    </a:stretch>
                  </pic:blipFill>
                  <pic:spPr>
                    <a:xfrm>
                      <a:off x="0" y="0"/>
                      <a:ext cx="5951220" cy="2407285"/>
                    </a:xfrm>
                    <a:prstGeom prst="rect">
                      <a:avLst/>
                    </a:prstGeom>
                  </pic:spPr>
                </pic:pic>
              </a:graphicData>
            </a:graphic>
          </wp:inline>
        </w:drawing>
      </w:r>
    </w:p>
    <w:p w14:paraId="07D8D806" w14:textId="788E993C" w:rsidR="00B778D9" w:rsidRDefault="00B778D9">
      <w:pPr>
        <w:rPr>
          <w:b/>
          <w:bCs/>
          <w:noProof/>
        </w:rPr>
      </w:pPr>
      <w:r w:rsidRPr="00B778D9">
        <w:rPr>
          <w:b/>
          <w:bCs/>
          <w:noProof/>
        </w:rPr>
        <w:drawing>
          <wp:inline distT="0" distB="0" distL="0" distR="0" wp14:anchorId="11997F39" wp14:editId="5648888F">
            <wp:extent cx="5951220" cy="5378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1220" cy="537845"/>
                    </a:xfrm>
                    <a:prstGeom prst="rect">
                      <a:avLst/>
                    </a:prstGeom>
                  </pic:spPr>
                </pic:pic>
              </a:graphicData>
            </a:graphic>
          </wp:inline>
        </w:drawing>
      </w:r>
    </w:p>
    <w:p w14:paraId="0E2608FE" w14:textId="6433B21E" w:rsidR="006221CE" w:rsidRDefault="006221CE">
      <w:pPr>
        <w:rPr>
          <w:b/>
          <w:bCs/>
          <w:noProof/>
        </w:rPr>
      </w:pPr>
    </w:p>
    <w:p w14:paraId="2E450B6E" w14:textId="31850BD2" w:rsidR="006221CE" w:rsidRDefault="006221CE">
      <w:pPr>
        <w:rPr>
          <w:b/>
          <w:bCs/>
          <w:noProof/>
        </w:rPr>
      </w:pPr>
      <w:r>
        <w:rPr>
          <w:b/>
          <w:bCs/>
          <w:noProof/>
        </w:rPr>
        <w:t>Regresión 4</w:t>
      </w:r>
    </w:p>
    <w:p w14:paraId="5823442A" w14:textId="3C1D3087" w:rsidR="006221CE" w:rsidRDefault="006221CE">
      <w:pPr>
        <w:rPr>
          <w:b/>
          <w:bCs/>
          <w:noProof/>
        </w:rPr>
      </w:pPr>
    </w:p>
    <w:p w14:paraId="7EB68BC6" w14:textId="7F98CBFC" w:rsidR="009E3E8A" w:rsidRPr="00555F57" w:rsidRDefault="00555F57" w:rsidP="00555F57">
      <w:pPr>
        <w:spacing w:line="360" w:lineRule="auto"/>
        <w:jc w:val="both"/>
        <w:rPr>
          <w:noProof/>
        </w:rPr>
      </w:pPr>
      <w:r w:rsidRPr="00555F57">
        <w:rPr>
          <w:noProof/>
        </w:rPr>
        <w:t>En esta nueva regresión adicionamos nuevos factores incluyendo la variable DIFFCAMINAR, ya que analizaremos si la dificultad para caminar es el principal factor que no permite al individuo tener una salud física y afecta su rutina.</w:t>
      </w:r>
    </w:p>
    <w:p w14:paraId="23D69170" w14:textId="77777777" w:rsidR="00555F57" w:rsidRDefault="00555F57">
      <w:pPr>
        <w:rPr>
          <w:b/>
          <w:bCs/>
          <w:noProof/>
        </w:rPr>
      </w:pPr>
    </w:p>
    <w:p w14:paraId="437E0DB3" w14:textId="70A5C80E" w:rsidR="006221CE" w:rsidRDefault="006221CE">
      <w:pPr>
        <w:rPr>
          <w:b/>
          <w:bCs/>
          <w:noProof/>
        </w:rPr>
      </w:pPr>
      <w:r w:rsidRPr="006221CE">
        <w:rPr>
          <w:b/>
          <w:bCs/>
          <w:noProof/>
        </w:rPr>
        <w:drawing>
          <wp:inline distT="0" distB="0" distL="0" distR="0" wp14:anchorId="73BFBC3B" wp14:editId="1CD69F30">
            <wp:extent cx="5951220" cy="800735"/>
            <wp:effectExtent l="0" t="0" r="0" b="0"/>
            <wp:docPr id="55" name="Imagen 55"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 Carta&#10;&#10;Descripción generada automáticamente con confianza media"/>
                    <pic:cNvPicPr/>
                  </pic:nvPicPr>
                  <pic:blipFill>
                    <a:blip r:embed="rId54"/>
                    <a:stretch>
                      <a:fillRect/>
                    </a:stretch>
                  </pic:blipFill>
                  <pic:spPr>
                    <a:xfrm>
                      <a:off x="0" y="0"/>
                      <a:ext cx="5951220" cy="800735"/>
                    </a:xfrm>
                    <a:prstGeom prst="rect">
                      <a:avLst/>
                    </a:prstGeom>
                  </pic:spPr>
                </pic:pic>
              </a:graphicData>
            </a:graphic>
          </wp:inline>
        </w:drawing>
      </w:r>
    </w:p>
    <w:p w14:paraId="22F8B633" w14:textId="2FBEAFB4" w:rsidR="006221CE" w:rsidRDefault="006221CE">
      <w:pPr>
        <w:rPr>
          <w:b/>
          <w:bCs/>
          <w:noProof/>
        </w:rPr>
      </w:pPr>
    </w:p>
    <w:p w14:paraId="4016FA43" w14:textId="706F61C4" w:rsidR="00555F57" w:rsidRDefault="00555F57" w:rsidP="00C80C38">
      <w:pPr>
        <w:spacing w:line="360" w:lineRule="auto"/>
        <w:jc w:val="both"/>
        <w:rPr>
          <w:noProof/>
          <w:lang w:val="es-CL"/>
        </w:rPr>
      </w:pPr>
      <w:r w:rsidRPr="00555F57">
        <w:rPr>
          <w:noProof/>
          <w:lang w:val="es-CL"/>
        </w:rPr>
        <w:t>Debido a que ya comentamos cómo afecta el factor salud mental, mencionaremos cómo influye la dificultad para cambiar, esto quiere decir que si la respuesta es afirmativa aumentará en 8.925033 días.</w:t>
      </w:r>
    </w:p>
    <w:p w14:paraId="7C068EC4" w14:textId="77777777" w:rsidR="00555F57" w:rsidRPr="00555F57" w:rsidRDefault="00555F57" w:rsidP="00C80C38">
      <w:pPr>
        <w:spacing w:line="360" w:lineRule="auto"/>
        <w:jc w:val="both"/>
        <w:rPr>
          <w:noProof/>
          <w:lang w:val="es-CL"/>
        </w:rPr>
      </w:pPr>
    </w:p>
    <w:p w14:paraId="4C8BB7C0" w14:textId="77777777" w:rsidR="00555F57" w:rsidRPr="00555F57" w:rsidRDefault="00555F57" w:rsidP="00C80C38">
      <w:pPr>
        <w:spacing w:line="360" w:lineRule="auto"/>
        <w:jc w:val="both"/>
        <w:rPr>
          <w:noProof/>
          <w:lang w:val="es-CL"/>
        </w:rPr>
      </w:pPr>
      <w:r w:rsidRPr="00555F57">
        <w:rPr>
          <w:noProof/>
          <w:lang w:val="es-CL"/>
        </w:rPr>
        <w:t>El valor de p-value en la variable DEFFCAMINAR es menor a 0.05 así que se considera significativo para nuestro modelo.</w:t>
      </w:r>
    </w:p>
    <w:p w14:paraId="271531AB" w14:textId="77777777" w:rsidR="00555F57" w:rsidRPr="00555F57" w:rsidRDefault="00555F57" w:rsidP="00C80C38">
      <w:pPr>
        <w:spacing w:line="360" w:lineRule="auto"/>
        <w:jc w:val="both"/>
        <w:rPr>
          <w:noProof/>
          <w:lang w:val="es-CL"/>
        </w:rPr>
      </w:pPr>
      <w:r w:rsidRPr="00555F57">
        <w:rPr>
          <w:noProof/>
          <w:lang w:val="es-CL"/>
        </w:rPr>
        <w:t> </w:t>
      </w:r>
    </w:p>
    <w:p w14:paraId="731F3CB1" w14:textId="77777777" w:rsidR="00555F57" w:rsidRPr="00555F57" w:rsidRDefault="00555F57" w:rsidP="00C80C38">
      <w:pPr>
        <w:spacing w:line="360" w:lineRule="auto"/>
        <w:jc w:val="both"/>
        <w:rPr>
          <w:noProof/>
          <w:lang w:val="es-CL"/>
        </w:rPr>
      </w:pPr>
      <w:r w:rsidRPr="00555F57">
        <w:rPr>
          <w:noProof/>
          <w:lang w:val="es-CL"/>
        </w:rPr>
        <w:t>El R cuadrado aumentó en comparación con las anteriores regresiones llegando a un 0.2279 equivalente a 22.79 % , valor poco robusto pero mejor a los anteriores.</w:t>
      </w:r>
    </w:p>
    <w:p w14:paraId="1102A604" w14:textId="7CD5C7D1" w:rsidR="006221CE" w:rsidRDefault="006221CE">
      <w:pPr>
        <w:rPr>
          <w:b/>
          <w:bCs/>
          <w:noProof/>
        </w:rPr>
      </w:pPr>
      <w:r w:rsidRPr="006221CE">
        <w:rPr>
          <w:b/>
          <w:bCs/>
          <w:noProof/>
        </w:rPr>
        <w:lastRenderedPageBreak/>
        <w:drawing>
          <wp:inline distT="0" distB="0" distL="0" distR="0" wp14:anchorId="69DF5F62" wp14:editId="1F618FC9">
            <wp:extent cx="5951220" cy="2647315"/>
            <wp:effectExtent l="0" t="0" r="0" b="635"/>
            <wp:docPr id="56" name="Imagen 5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Una captura de pantalla de un celular&#10;&#10;Descripción generada automáticamente"/>
                    <pic:cNvPicPr/>
                  </pic:nvPicPr>
                  <pic:blipFill>
                    <a:blip r:embed="rId55"/>
                    <a:stretch>
                      <a:fillRect/>
                    </a:stretch>
                  </pic:blipFill>
                  <pic:spPr>
                    <a:xfrm>
                      <a:off x="0" y="0"/>
                      <a:ext cx="5951220" cy="2647315"/>
                    </a:xfrm>
                    <a:prstGeom prst="rect">
                      <a:avLst/>
                    </a:prstGeom>
                  </pic:spPr>
                </pic:pic>
              </a:graphicData>
            </a:graphic>
          </wp:inline>
        </w:drawing>
      </w:r>
    </w:p>
    <w:p w14:paraId="305F86CD" w14:textId="4681A8E7" w:rsidR="006221CE" w:rsidRDefault="006221CE">
      <w:pPr>
        <w:rPr>
          <w:b/>
          <w:bCs/>
          <w:noProof/>
        </w:rPr>
      </w:pPr>
      <w:r w:rsidRPr="006221CE">
        <w:rPr>
          <w:b/>
          <w:bCs/>
          <w:noProof/>
        </w:rPr>
        <w:drawing>
          <wp:inline distT="0" distB="0" distL="0" distR="0" wp14:anchorId="057B49B6" wp14:editId="17E4FB19">
            <wp:extent cx="5951220" cy="2479040"/>
            <wp:effectExtent l="0" t="0" r="0" b="0"/>
            <wp:docPr id="57" name="Imagen 57" descr="Un periódico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periódico con texto&#10;&#10;Descripción generada automáticamente con confianza media"/>
                    <pic:cNvPicPr/>
                  </pic:nvPicPr>
                  <pic:blipFill>
                    <a:blip r:embed="rId56"/>
                    <a:stretch>
                      <a:fillRect/>
                    </a:stretch>
                  </pic:blipFill>
                  <pic:spPr>
                    <a:xfrm>
                      <a:off x="0" y="0"/>
                      <a:ext cx="5951220" cy="2479040"/>
                    </a:xfrm>
                    <a:prstGeom prst="rect">
                      <a:avLst/>
                    </a:prstGeom>
                  </pic:spPr>
                </pic:pic>
              </a:graphicData>
            </a:graphic>
          </wp:inline>
        </w:drawing>
      </w:r>
    </w:p>
    <w:p w14:paraId="77396FF2" w14:textId="63603775" w:rsidR="006221CE" w:rsidRDefault="006221CE">
      <w:pPr>
        <w:rPr>
          <w:b/>
          <w:bCs/>
          <w:noProof/>
        </w:rPr>
      </w:pPr>
      <w:r w:rsidRPr="006221CE">
        <w:rPr>
          <w:b/>
          <w:bCs/>
          <w:noProof/>
        </w:rPr>
        <w:drawing>
          <wp:inline distT="0" distB="0" distL="0" distR="0" wp14:anchorId="5299C68C" wp14:editId="0C7F7149">
            <wp:extent cx="5951220" cy="2122805"/>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7"/>
                    <a:stretch>
                      <a:fillRect/>
                    </a:stretch>
                  </pic:blipFill>
                  <pic:spPr>
                    <a:xfrm>
                      <a:off x="0" y="0"/>
                      <a:ext cx="5951220" cy="2122805"/>
                    </a:xfrm>
                    <a:prstGeom prst="rect">
                      <a:avLst/>
                    </a:prstGeom>
                  </pic:spPr>
                </pic:pic>
              </a:graphicData>
            </a:graphic>
          </wp:inline>
        </w:drawing>
      </w:r>
    </w:p>
    <w:p w14:paraId="0D7A3EC9" w14:textId="77777777" w:rsidR="00F32EFA" w:rsidRDefault="00F32EFA">
      <w:pPr>
        <w:rPr>
          <w:b/>
          <w:bCs/>
          <w:noProof/>
        </w:rPr>
      </w:pPr>
    </w:p>
    <w:p w14:paraId="7D3C63DC" w14:textId="612CC479" w:rsidR="00811D94" w:rsidRDefault="00811D94">
      <w:pPr>
        <w:rPr>
          <w:b/>
          <w:bCs/>
          <w:noProof/>
        </w:rPr>
      </w:pPr>
      <w:r>
        <w:rPr>
          <w:b/>
          <w:bCs/>
          <w:noProof/>
        </w:rPr>
        <w:t>Regresion 5</w:t>
      </w:r>
    </w:p>
    <w:p w14:paraId="002F477C" w14:textId="1097FAAB" w:rsidR="00811D94" w:rsidRDefault="00811D94">
      <w:pPr>
        <w:rPr>
          <w:b/>
          <w:bCs/>
          <w:noProof/>
        </w:rPr>
      </w:pPr>
    </w:p>
    <w:p w14:paraId="3178340F" w14:textId="625588F3" w:rsidR="008925D0" w:rsidRDefault="008925D0" w:rsidP="001C071A">
      <w:pPr>
        <w:spacing w:line="360" w:lineRule="auto"/>
        <w:jc w:val="both"/>
        <w:rPr>
          <w:noProof/>
        </w:rPr>
      </w:pPr>
      <w:r w:rsidRPr="0044602D">
        <w:rPr>
          <w:noProof/>
        </w:rPr>
        <w:t xml:space="preserve">Finalmente nuestra ultima regresion contiene como variables independientes todas </w:t>
      </w:r>
      <w:r w:rsidR="0044602D" w:rsidRPr="0044602D">
        <w:rPr>
          <w:noProof/>
        </w:rPr>
        <w:t>las contenidas en el dataset a excepcion de la variable dependiente.</w:t>
      </w:r>
      <w:r w:rsidR="0044602D">
        <w:rPr>
          <w:noProof/>
        </w:rPr>
        <w:t xml:space="preserve"> La idea es verificar si todas las variables de manera conjunta logran tener la mejor precision y limpiar los datos.</w:t>
      </w:r>
    </w:p>
    <w:p w14:paraId="6C446A2D" w14:textId="77777777" w:rsidR="00F32EFA" w:rsidRDefault="00F32EFA" w:rsidP="001C071A">
      <w:pPr>
        <w:spacing w:line="360" w:lineRule="auto"/>
        <w:jc w:val="both"/>
        <w:rPr>
          <w:noProof/>
        </w:rPr>
      </w:pPr>
    </w:p>
    <w:p w14:paraId="7778AA0A" w14:textId="77777777" w:rsidR="00F32EFA" w:rsidRDefault="00F32EFA" w:rsidP="001C071A">
      <w:pPr>
        <w:spacing w:line="360" w:lineRule="auto"/>
        <w:jc w:val="both"/>
        <w:rPr>
          <w:noProof/>
        </w:rPr>
      </w:pPr>
    </w:p>
    <w:p w14:paraId="0673CAB1" w14:textId="17AA3324" w:rsidR="001C071A" w:rsidRDefault="001C071A" w:rsidP="001C071A">
      <w:pPr>
        <w:spacing w:line="360" w:lineRule="auto"/>
        <w:jc w:val="both"/>
        <w:rPr>
          <w:noProof/>
        </w:rPr>
      </w:pPr>
      <w:r>
        <w:rPr>
          <w:noProof/>
        </w:rPr>
        <w:t>Podemos decir de la variable sexo que tiene un valor mayor a 0.05 por lo que no es relevante en nuesto modelo y podriamos precindir de el, al igual que el factor raza de otro tipo, la categoria de edad de 25 a 29, raza blanca y diabeticos during pregnancy.</w:t>
      </w:r>
    </w:p>
    <w:p w14:paraId="519CA560" w14:textId="018127F3" w:rsidR="001C071A" w:rsidRDefault="001C071A" w:rsidP="001C071A">
      <w:pPr>
        <w:spacing w:line="360" w:lineRule="auto"/>
        <w:jc w:val="both"/>
        <w:rPr>
          <w:noProof/>
        </w:rPr>
      </w:pPr>
    </w:p>
    <w:p w14:paraId="7C9605A1" w14:textId="6B204A26" w:rsidR="0044602D" w:rsidRPr="0044602D" w:rsidRDefault="001C071A" w:rsidP="00F32EFA">
      <w:pPr>
        <w:spacing w:line="360" w:lineRule="auto"/>
        <w:jc w:val="both"/>
        <w:rPr>
          <w:noProof/>
        </w:rPr>
      </w:pPr>
      <w:r>
        <w:rPr>
          <w:noProof/>
        </w:rPr>
        <w:t>El R cuadrado es 0.3968</w:t>
      </w:r>
      <w:r w:rsidR="00F84D99">
        <w:rPr>
          <w:noProof/>
        </w:rPr>
        <w:t xml:space="preserve"> equivalente a 39.68% el mayor valor que pudimos obtener de nuestras regresiones, sin embargo no logramos un valor lo suficientemente alto, este valor no se considera bueno para modelar los datos.</w:t>
      </w:r>
    </w:p>
    <w:p w14:paraId="303A30C3" w14:textId="77777777" w:rsidR="008925D0" w:rsidRDefault="008925D0">
      <w:pPr>
        <w:rPr>
          <w:b/>
          <w:bCs/>
          <w:noProof/>
        </w:rPr>
      </w:pPr>
    </w:p>
    <w:p w14:paraId="21A0775F" w14:textId="42B98DB8" w:rsidR="00811D94" w:rsidRDefault="00811D94">
      <w:pPr>
        <w:rPr>
          <w:b/>
          <w:bCs/>
          <w:noProof/>
        </w:rPr>
      </w:pPr>
      <w:r w:rsidRPr="00811D94">
        <w:rPr>
          <w:b/>
          <w:bCs/>
          <w:noProof/>
        </w:rPr>
        <w:drawing>
          <wp:inline distT="0" distB="0" distL="0" distR="0" wp14:anchorId="37986466" wp14:editId="73AB0CBE">
            <wp:extent cx="5951220" cy="4851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1220" cy="485140"/>
                    </a:xfrm>
                    <a:prstGeom prst="rect">
                      <a:avLst/>
                    </a:prstGeom>
                  </pic:spPr>
                </pic:pic>
              </a:graphicData>
            </a:graphic>
          </wp:inline>
        </w:drawing>
      </w:r>
    </w:p>
    <w:p w14:paraId="2D702D63" w14:textId="31B973FE" w:rsidR="00811D94" w:rsidRDefault="00811D94">
      <w:pPr>
        <w:rPr>
          <w:b/>
          <w:bCs/>
          <w:noProof/>
        </w:rPr>
      </w:pPr>
    </w:p>
    <w:p w14:paraId="32A3B263" w14:textId="4F288904" w:rsidR="00811D94" w:rsidRDefault="00811D94">
      <w:pPr>
        <w:rPr>
          <w:b/>
          <w:bCs/>
          <w:noProof/>
        </w:rPr>
      </w:pPr>
      <w:r w:rsidRPr="00811D94">
        <w:rPr>
          <w:b/>
          <w:bCs/>
          <w:noProof/>
        </w:rPr>
        <w:drawing>
          <wp:inline distT="0" distB="0" distL="0" distR="0" wp14:anchorId="2DA5571F" wp14:editId="1379C466">
            <wp:extent cx="5951220" cy="2215515"/>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9"/>
                    <a:stretch>
                      <a:fillRect/>
                    </a:stretch>
                  </pic:blipFill>
                  <pic:spPr>
                    <a:xfrm>
                      <a:off x="0" y="0"/>
                      <a:ext cx="5951220" cy="2215515"/>
                    </a:xfrm>
                    <a:prstGeom prst="rect">
                      <a:avLst/>
                    </a:prstGeom>
                  </pic:spPr>
                </pic:pic>
              </a:graphicData>
            </a:graphic>
          </wp:inline>
        </w:drawing>
      </w:r>
    </w:p>
    <w:p w14:paraId="611D34FE" w14:textId="2F3CAA11" w:rsidR="00811D94" w:rsidRDefault="00811D94">
      <w:pPr>
        <w:rPr>
          <w:b/>
          <w:bCs/>
          <w:noProof/>
        </w:rPr>
      </w:pPr>
      <w:r w:rsidRPr="00811D94">
        <w:rPr>
          <w:b/>
          <w:bCs/>
          <w:noProof/>
        </w:rPr>
        <w:drawing>
          <wp:inline distT="0" distB="0" distL="0" distR="0" wp14:anchorId="41CCFCAC" wp14:editId="248BC79A">
            <wp:extent cx="5951220" cy="2481580"/>
            <wp:effectExtent l="0" t="0" r="0" b="0"/>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pic:nvPicPr>
                  <pic:blipFill>
                    <a:blip r:embed="rId60"/>
                    <a:stretch>
                      <a:fillRect/>
                    </a:stretch>
                  </pic:blipFill>
                  <pic:spPr>
                    <a:xfrm>
                      <a:off x="0" y="0"/>
                      <a:ext cx="5951220" cy="2481580"/>
                    </a:xfrm>
                    <a:prstGeom prst="rect">
                      <a:avLst/>
                    </a:prstGeom>
                  </pic:spPr>
                </pic:pic>
              </a:graphicData>
            </a:graphic>
          </wp:inline>
        </w:drawing>
      </w:r>
    </w:p>
    <w:p w14:paraId="45552039" w14:textId="3B951B2B" w:rsidR="00811D94" w:rsidRDefault="00811D94">
      <w:pPr>
        <w:rPr>
          <w:b/>
          <w:bCs/>
          <w:noProof/>
        </w:rPr>
      </w:pPr>
      <w:r w:rsidRPr="00811D94">
        <w:rPr>
          <w:b/>
          <w:bCs/>
          <w:noProof/>
        </w:rPr>
        <w:lastRenderedPageBreak/>
        <w:drawing>
          <wp:inline distT="0" distB="0" distL="0" distR="0" wp14:anchorId="7DE7D63E" wp14:editId="658F0A90">
            <wp:extent cx="5951220" cy="2419985"/>
            <wp:effectExtent l="0" t="0" r="0" b="0"/>
            <wp:docPr id="64" name="Imagen 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abla&#10;&#10;Descripción generada automáticamente"/>
                    <pic:cNvPicPr/>
                  </pic:nvPicPr>
                  <pic:blipFill>
                    <a:blip r:embed="rId61"/>
                    <a:stretch>
                      <a:fillRect/>
                    </a:stretch>
                  </pic:blipFill>
                  <pic:spPr>
                    <a:xfrm>
                      <a:off x="0" y="0"/>
                      <a:ext cx="5951220" cy="2419985"/>
                    </a:xfrm>
                    <a:prstGeom prst="rect">
                      <a:avLst/>
                    </a:prstGeom>
                  </pic:spPr>
                </pic:pic>
              </a:graphicData>
            </a:graphic>
          </wp:inline>
        </w:drawing>
      </w:r>
    </w:p>
    <w:p w14:paraId="624006D4" w14:textId="79432EF0" w:rsidR="00811D94" w:rsidRDefault="00811D94">
      <w:pPr>
        <w:rPr>
          <w:b/>
          <w:bCs/>
          <w:noProof/>
        </w:rPr>
      </w:pPr>
      <w:r w:rsidRPr="00811D94">
        <w:rPr>
          <w:b/>
          <w:bCs/>
          <w:noProof/>
        </w:rPr>
        <w:drawing>
          <wp:inline distT="0" distB="0" distL="0" distR="0" wp14:anchorId="216CA11B" wp14:editId="3FB28B94">
            <wp:extent cx="5923084" cy="569791"/>
            <wp:effectExtent l="0" t="0" r="190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73" t="-5194"/>
                    <a:stretch/>
                  </pic:blipFill>
                  <pic:spPr bwMode="auto">
                    <a:xfrm>
                      <a:off x="0" y="0"/>
                      <a:ext cx="5923084" cy="569791"/>
                    </a:xfrm>
                    <a:prstGeom prst="rect">
                      <a:avLst/>
                    </a:prstGeom>
                    <a:ln>
                      <a:noFill/>
                    </a:ln>
                    <a:extLst>
                      <a:ext uri="{53640926-AAD7-44D8-BBD7-CCE9431645EC}">
                        <a14:shadowObscured xmlns:a14="http://schemas.microsoft.com/office/drawing/2010/main"/>
                      </a:ext>
                    </a:extLst>
                  </pic:spPr>
                </pic:pic>
              </a:graphicData>
            </a:graphic>
          </wp:inline>
        </w:drawing>
      </w:r>
    </w:p>
    <w:p w14:paraId="24254157" w14:textId="77777777" w:rsidR="00811D94" w:rsidRDefault="00811D94">
      <w:pPr>
        <w:rPr>
          <w:b/>
          <w:bCs/>
          <w:noProof/>
        </w:rPr>
      </w:pPr>
    </w:p>
    <w:p w14:paraId="06CC310D" w14:textId="7728B7B9" w:rsidR="00811D94" w:rsidRDefault="00811D94">
      <w:pPr>
        <w:rPr>
          <w:b/>
          <w:bCs/>
          <w:noProof/>
        </w:rPr>
      </w:pPr>
    </w:p>
    <w:p w14:paraId="701D1E14" w14:textId="2817D86F" w:rsidR="00D15CC3" w:rsidRDefault="00D15CC3">
      <w:pPr>
        <w:rPr>
          <w:b/>
          <w:bCs/>
          <w:noProof/>
        </w:rPr>
      </w:pPr>
    </w:p>
    <w:p w14:paraId="35D6D4D8" w14:textId="0DB036FE" w:rsidR="00D15CC3" w:rsidRDefault="00D15CC3">
      <w:pPr>
        <w:rPr>
          <w:b/>
          <w:bCs/>
          <w:noProof/>
        </w:rPr>
      </w:pPr>
    </w:p>
    <w:p w14:paraId="3C3A5D8E" w14:textId="2623DBAA" w:rsidR="00D15CC3" w:rsidRDefault="00D15CC3">
      <w:pPr>
        <w:rPr>
          <w:b/>
          <w:bCs/>
          <w:noProof/>
        </w:rPr>
      </w:pPr>
    </w:p>
    <w:p w14:paraId="48AEE2BF" w14:textId="783D98FE" w:rsidR="00D15CC3" w:rsidRDefault="00D15CC3">
      <w:pPr>
        <w:rPr>
          <w:b/>
          <w:bCs/>
          <w:noProof/>
        </w:rPr>
      </w:pPr>
    </w:p>
    <w:p w14:paraId="6E233FC8" w14:textId="5952D111" w:rsidR="00D15CC3" w:rsidRDefault="00D15CC3">
      <w:pPr>
        <w:rPr>
          <w:b/>
          <w:bCs/>
          <w:noProof/>
        </w:rPr>
      </w:pPr>
    </w:p>
    <w:p w14:paraId="592B6B4A" w14:textId="71BFE838" w:rsidR="00D15CC3" w:rsidRDefault="00D15CC3">
      <w:pPr>
        <w:rPr>
          <w:b/>
          <w:bCs/>
          <w:noProof/>
        </w:rPr>
      </w:pPr>
    </w:p>
    <w:p w14:paraId="5FFAE593" w14:textId="77777777" w:rsidR="00F32EFA" w:rsidRDefault="00F32EFA" w:rsidP="009D76D3">
      <w:pPr>
        <w:spacing w:line="360" w:lineRule="auto"/>
        <w:jc w:val="both"/>
        <w:rPr>
          <w:noProof/>
        </w:rPr>
      </w:pPr>
    </w:p>
    <w:p w14:paraId="1A8394AB" w14:textId="77777777" w:rsidR="00F32EFA" w:rsidRDefault="00F32EFA" w:rsidP="009D76D3">
      <w:pPr>
        <w:spacing w:line="360" w:lineRule="auto"/>
        <w:jc w:val="both"/>
        <w:rPr>
          <w:noProof/>
        </w:rPr>
      </w:pPr>
    </w:p>
    <w:p w14:paraId="09120479" w14:textId="77777777" w:rsidR="00F32EFA" w:rsidRDefault="00F32EFA" w:rsidP="009D76D3">
      <w:pPr>
        <w:spacing w:line="360" w:lineRule="auto"/>
        <w:jc w:val="both"/>
        <w:rPr>
          <w:noProof/>
        </w:rPr>
      </w:pPr>
    </w:p>
    <w:p w14:paraId="73C27991" w14:textId="77777777" w:rsidR="00F32EFA" w:rsidRDefault="00F32EFA" w:rsidP="009D76D3">
      <w:pPr>
        <w:spacing w:line="360" w:lineRule="auto"/>
        <w:jc w:val="both"/>
        <w:rPr>
          <w:noProof/>
        </w:rPr>
      </w:pPr>
    </w:p>
    <w:p w14:paraId="5BC4840A" w14:textId="77777777" w:rsidR="00F32EFA" w:rsidRDefault="00F32EFA" w:rsidP="009D76D3">
      <w:pPr>
        <w:spacing w:line="360" w:lineRule="auto"/>
        <w:jc w:val="both"/>
        <w:rPr>
          <w:noProof/>
        </w:rPr>
      </w:pPr>
    </w:p>
    <w:p w14:paraId="312AF708" w14:textId="77777777" w:rsidR="00F32EFA" w:rsidRDefault="00F32EFA" w:rsidP="009D76D3">
      <w:pPr>
        <w:spacing w:line="360" w:lineRule="auto"/>
        <w:jc w:val="both"/>
        <w:rPr>
          <w:noProof/>
        </w:rPr>
      </w:pPr>
    </w:p>
    <w:p w14:paraId="47208062" w14:textId="77777777" w:rsidR="00F32EFA" w:rsidRDefault="00F32EFA" w:rsidP="009D76D3">
      <w:pPr>
        <w:spacing w:line="360" w:lineRule="auto"/>
        <w:jc w:val="both"/>
        <w:rPr>
          <w:noProof/>
        </w:rPr>
      </w:pPr>
    </w:p>
    <w:p w14:paraId="6BB6B058" w14:textId="77777777" w:rsidR="0073755C" w:rsidRDefault="0073755C" w:rsidP="008D010E">
      <w:pPr>
        <w:pStyle w:val="Ttulo3"/>
        <w:rPr>
          <w:noProof/>
        </w:rPr>
      </w:pPr>
    </w:p>
    <w:p w14:paraId="14BE9BB5" w14:textId="77777777" w:rsidR="0073755C" w:rsidRDefault="0073755C" w:rsidP="008D010E">
      <w:pPr>
        <w:pStyle w:val="Ttulo3"/>
        <w:rPr>
          <w:noProof/>
        </w:rPr>
      </w:pPr>
    </w:p>
    <w:p w14:paraId="0C2EFDFE" w14:textId="77777777" w:rsidR="0073755C" w:rsidRDefault="0073755C" w:rsidP="008D010E">
      <w:pPr>
        <w:pStyle w:val="Ttulo3"/>
        <w:rPr>
          <w:noProof/>
        </w:rPr>
      </w:pPr>
    </w:p>
    <w:p w14:paraId="0B25C8D2" w14:textId="77777777" w:rsidR="0073755C" w:rsidRDefault="0073755C" w:rsidP="008D010E">
      <w:pPr>
        <w:pStyle w:val="Ttulo3"/>
        <w:rPr>
          <w:noProof/>
        </w:rPr>
      </w:pPr>
    </w:p>
    <w:p w14:paraId="66F262F8" w14:textId="77777777" w:rsidR="0073755C" w:rsidRDefault="0073755C" w:rsidP="008D010E">
      <w:pPr>
        <w:pStyle w:val="Ttulo3"/>
        <w:rPr>
          <w:noProof/>
        </w:rPr>
      </w:pPr>
    </w:p>
    <w:p w14:paraId="502B6C54" w14:textId="77777777" w:rsidR="0073755C" w:rsidRDefault="0073755C" w:rsidP="008D010E">
      <w:pPr>
        <w:pStyle w:val="Ttulo3"/>
        <w:rPr>
          <w:noProof/>
        </w:rPr>
      </w:pPr>
    </w:p>
    <w:p w14:paraId="4F616A01" w14:textId="77777777" w:rsidR="0073755C" w:rsidRDefault="0073755C" w:rsidP="008D010E">
      <w:pPr>
        <w:pStyle w:val="Ttulo3"/>
        <w:rPr>
          <w:noProof/>
        </w:rPr>
      </w:pPr>
    </w:p>
    <w:p w14:paraId="51C27BBC" w14:textId="2CE7B041" w:rsidR="008D010E" w:rsidRPr="00A226F8" w:rsidRDefault="008D010E" w:rsidP="008D010E">
      <w:pPr>
        <w:pStyle w:val="Ttulo3"/>
        <w:rPr>
          <w:noProof/>
        </w:rPr>
      </w:pPr>
      <w:r>
        <w:rPr>
          <w:noProof/>
        </w:rPr>
        <w:lastRenderedPageBreak/>
        <w:t>Conclusión</w:t>
      </w:r>
    </w:p>
    <w:p w14:paraId="0D3CAAAA" w14:textId="10D5ADAB" w:rsidR="00F32EFA" w:rsidRDefault="00F32EFA" w:rsidP="009D76D3">
      <w:pPr>
        <w:spacing w:line="360" w:lineRule="auto"/>
        <w:jc w:val="both"/>
        <w:rPr>
          <w:noProof/>
        </w:rPr>
      </w:pPr>
    </w:p>
    <w:p w14:paraId="70743463" w14:textId="0CDDF0BC" w:rsidR="00131F09" w:rsidRDefault="00131F09" w:rsidP="009D76D3">
      <w:pPr>
        <w:spacing w:line="360" w:lineRule="auto"/>
        <w:jc w:val="both"/>
        <w:rPr>
          <w:noProof/>
        </w:rPr>
      </w:pPr>
      <w:r w:rsidRPr="00131F09">
        <w:rPr>
          <w:noProof/>
        </w:rPr>
        <w:t>Gran parte importante de este desarrollo era lograr encontrar nuestro modelo que presente mejor porcentaje de la variación en la variable dependiente, esto lo logramos con R cuadrado.</w:t>
      </w:r>
    </w:p>
    <w:p w14:paraId="39691AA3" w14:textId="77777777" w:rsidR="00131F09" w:rsidRDefault="00131F09" w:rsidP="009D76D3">
      <w:pPr>
        <w:spacing w:line="360" w:lineRule="auto"/>
        <w:jc w:val="both"/>
        <w:rPr>
          <w:noProof/>
        </w:rPr>
      </w:pPr>
    </w:p>
    <w:p w14:paraId="65C91401" w14:textId="77777777" w:rsidR="00131F09" w:rsidRPr="00131F09" w:rsidRDefault="00131F09" w:rsidP="00131F09">
      <w:pPr>
        <w:spacing w:line="360" w:lineRule="auto"/>
        <w:jc w:val="both"/>
        <w:rPr>
          <w:noProof/>
          <w:lang w:val="es-CL"/>
        </w:rPr>
      </w:pPr>
      <w:r w:rsidRPr="00131F09">
        <w:rPr>
          <w:noProof/>
          <w:lang w:val="es-CL"/>
        </w:rPr>
        <w:t>En lo que respecta a nuestras hipótesis finalmente rechazamos la hipótesis nula, lo que quiere decir que si efectivamente existe una relación entre la cantidad de horas que duerme una persona con los días que no puede tener una buena salud física. Esto sí, es importante mencionar que esta variable debe ir acompañada de otros factores para que logre explicar de mejor manera la cantidad de días. Por lo que nos quedamos con la última regresión que incluye todas las variables tanto numéricas como factor.</w:t>
      </w:r>
    </w:p>
    <w:p w14:paraId="6E11694A" w14:textId="77777777" w:rsidR="00131F09" w:rsidRPr="00131F09" w:rsidRDefault="00131F09" w:rsidP="00131F09">
      <w:pPr>
        <w:spacing w:line="360" w:lineRule="auto"/>
        <w:jc w:val="both"/>
        <w:rPr>
          <w:noProof/>
          <w:lang w:val="es-CL"/>
        </w:rPr>
      </w:pPr>
      <w:r w:rsidRPr="00131F09">
        <w:rPr>
          <w:noProof/>
          <w:lang w:val="es-CL"/>
        </w:rPr>
        <w:t> </w:t>
      </w:r>
    </w:p>
    <w:p w14:paraId="2D01308C" w14:textId="77777777" w:rsidR="00131F09" w:rsidRPr="00131F09" w:rsidRDefault="00131F09" w:rsidP="00131F09">
      <w:pPr>
        <w:spacing w:line="360" w:lineRule="auto"/>
        <w:jc w:val="both"/>
        <w:rPr>
          <w:noProof/>
          <w:lang w:val="es-CL"/>
        </w:rPr>
      </w:pPr>
      <w:r w:rsidRPr="00131F09">
        <w:rPr>
          <w:noProof/>
          <w:lang w:val="es-CL"/>
        </w:rPr>
        <w:t>Podemos concluir entonces que estamos tratando de predecir un comportamiento humano , por lo tanto el R-cuadrado podría no llegar siempre a tener siempre un porcentaje alto. En el caso de nuestro modelo final si bien no es alto tiene predictores estadísticamente significativos, lo que permite tener asociaciones importantes entre las variables independientes y la dependiente.</w:t>
      </w:r>
    </w:p>
    <w:p w14:paraId="6A3CB396" w14:textId="7DF70949" w:rsidR="00D15CC3" w:rsidRPr="00D15CC3" w:rsidRDefault="00D15CC3" w:rsidP="009D76D3">
      <w:pPr>
        <w:spacing w:line="360" w:lineRule="auto"/>
        <w:jc w:val="both"/>
        <w:rPr>
          <w:noProof/>
        </w:rPr>
      </w:pPr>
    </w:p>
    <w:sectPr w:rsidR="00D15CC3" w:rsidRPr="00D15CC3" w:rsidSect="006D25AC">
      <w:headerReference w:type="default" r:id="rId63"/>
      <w:footerReference w:type="even" r:id="rId64"/>
      <w:footerReference w:type="default" r:id="rId65"/>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A0655" w14:textId="77777777" w:rsidR="005F38B0" w:rsidRDefault="005F38B0" w:rsidP="009B2968">
      <w:r>
        <w:separator/>
      </w:r>
    </w:p>
  </w:endnote>
  <w:endnote w:type="continuationSeparator" w:id="0">
    <w:p w14:paraId="44CEB991" w14:textId="77777777" w:rsidR="005F38B0" w:rsidRDefault="005F38B0"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cuerpo)">
    <w:altName w:val="Calibri"/>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3218877"/>
      <w:docPartObj>
        <w:docPartGallery w:val="Page Numbers (Bottom of Page)"/>
        <w:docPartUnique/>
      </w:docPartObj>
    </w:sdtPr>
    <w:sdtEndPr>
      <w:rPr>
        <w:rStyle w:val="Nmerodepgina"/>
      </w:rPr>
    </w:sdtEndPr>
    <w:sdtContent>
      <w:p w14:paraId="513E4DF0" w14:textId="77777777" w:rsidR="009B2968" w:rsidRDefault="009B2968" w:rsidP="00E832AC">
        <w:pPr>
          <w:pStyle w:val="Piedepgina"/>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5E40CCF2" w14:textId="77777777" w:rsidR="009B2968" w:rsidRDefault="009B2968" w:rsidP="00E832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791B" w14:textId="77777777" w:rsidR="009B2968" w:rsidRDefault="00E832AC" w:rsidP="00E832AC">
    <w:pPr>
      <w:pStyle w:val="Piedepgina"/>
      <w:rPr>
        <w:rStyle w:val="Nmerodepgina"/>
        <w:noProof/>
      </w:rPr>
    </w:pPr>
    <w:r w:rsidRPr="00E832AC">
      <w:rPr>
        <w:noProof/>
        <w:lang w:bidi="es-ES"/>
      </w:rPr>
      <w:t xml:space="preserve">PÁGINA </w:t>
    </w:r>
    <w:sdt>
      <w:sdtPr>
        <w:rPr>
          <w:rStyle w:val="Nmerodepgina"/>
          <w:noProof/>
        </w:rPr>
        <w:id w:val="-601500411"/>
        <w:docPartObj>
          <w:docPartGallery w:val="Page Numbers (Bottom of Page)"/>
          <w:docPartUnique/>
        </w:docPartObj>
      </w:sdtPr>
      <w:sdtEndPr>
        <w:rPr>
          <w:rStyle w:val="Nmerodepgina"/>
        </w:rPr>
      </w:sdtEndPr>
      <w:sdtContent>
        <w:r w:rsidR="009B2968">
          <w:rPr>
            <w:rStyle w:val="Nmerodepgina"/>
            <w:noProof/>
            <w:lang w:bidi="es-ES"/>
          </w:rPr>
          <w:fldChar w:fldCharType="begin"/>
        </w:r>
        <w:r w:rsidR="009B2968">
          <w:rPr>
            <w:rStyle w:val="Nmerodepgina"/>
            <w:noProof/>
            <w:lang w:bidi="es-ES"/>
          </w:rPr>
          <w:instrText xml:space="preserve"> PAGE </w:instrText>
        </w:r>
        <w:r w:rsidR="009B2968">
          <w:rPr>
            <w:rStyle w:val="Nmerodepgina"/>
            <w:noProof/>
            <w:lang w:bidi="es-ES"/>
          </w:rPr>
          <w:fldChar w:fldCharType="separate"/>
        </w:r>
        <w:r w:rsidR="00A123DD">
          <w:rPr>
            <w:rStyle w:val="Nmerodepgina"/>
            <w:noProof/>
            <w:lang w:bidi="es-ES"/>
          </w:rPr>
          <w:t>2</w:t>
        </w:r>
        <w:r w:rsidR="009B2968">
          <w:rPr>
            <w:rStyle w:val="Nmerodepgina"/>
            <w:noProof/>
            <w:lang w:bidi="es-E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D67A5" w14:textId="77777777" w:rsidR="005F38B0" w:rsidRDefault="005F38B0" w:rsidP="009B2968">
      <w:r>
        <w:separator/>
      </w:r>
    </w:p>
  </w:footnote>
  <w:footnote w:type="continuationSeparator" w:id="0">
    <w:p w14:paraId="683BF792" w14:textId="77777777" w:rsidR="005F38B0" w:rsidRDefault="005F38B0"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54BE" w14:textId="17BAD55E" w:rsidR="00435A8B" w:rsidRPr="009B2968" w:rsidRDefault="009B2968" w:rsidP="00435A8B">
    <w:pPr>
      <w:pStyle w:val="Encabezado"/>
    </w:pPr>
    <w:r w:rsidRPr="00E44B70">
      <w:rPr>
        <w:noProof/>
        <w:lang w:bidi="es-ES"/>
      </w:rPr>
      <mc:AlternateContent>
        <mc:Choice Requires="wps">
          <w:drawing>
            <wp:inline distT="0" distB="0" distL="0" distR="0" wp14:anchorId="530A52D6" wp14:editId="4E18B8F4">
              <wp:extent cx="4575778" cy="60199"/>
              <wp:effectExtent l="0" t="0" r="0" b="0"/>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575778" cy="6019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D2EBE7" id="Rectángulo 5" o:spid="_x0000_s1026" alt="&quot;&quot;" style="width:360.3pt;height:4.75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" fillcolor="#3494ba [3204]" stroked="f" strokeweight="2pt">
              <v:stroke miterlimit="4"/>
              <v:textbox inset="3pt,3pt,3pt,3pt"/>
              <w10:anchorlock/>
            </v:rect>
          </w:pict>
        </mc:Fallback>
      </mc:AlternateContent>
    </w:r>
    <w:r>
      <w:rPr>
        <w:lang w:bidi="es-ES"/>
      </w:rPr>
      <w:t xml:space="preserve">      </w:t>
    </w:r>
    <w:r w:rsidR="00435A8B">
      <w:t>Analítica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8E5"/>
    <w:multiLevelType w:val="hybridMultilevel"/>
    <w:tmpl w:val="184C87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7F125A3"/>
    <w:multiLevelType w:val="hybridMultilevel"/>
    <w:tmpl w:val="39BC44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3706BFD"/>
    <w:multiLevelType w:val="multilevel"/>
    <w:tmpl w:val="53B2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3C1855"/>
    <w:multiLevelType w:val="hybridMultilevel"/>
    <w:tmpl w:val="624436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E633EF0"/>
    <w:multiLevelType w:val="hybridMultilevel"/>
    <w:tmpl w:val="9DC4100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5EF0717D"/>
    <w:multiLevelType w:val="hybridMultilevel"/>
    <w:tmpl w:val="234212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11"/>
    <w:rsid w:val="00006F57"/>
    <w:rsid w:val="000114EB"/>
    <w:rsid w:val="00024981"/>
    <w:rsid w:val="000359D1"/>
    <w:rsid w:val="000501E2"/>
    <w:rsid w:val="000534CE"/>
    <w:rsid w:val="000535DF"/>
    <w:rsid w:val="000616C4"/>
    <w:rsid w:val="0007338F"/>
    <w:rsid w:val="000741AB"/>
    <w:rsid w:val="00075273"/>
    <w:rsid w:val="00086AFE"/>
    <w:rsid w:val="000C6C71"/>
    <w:rsid w:val="000D5066"/>
    <w:rsid w:val="000D5D5D"/>
    <w:rsid w:val="000E23A4"/>
    <w:rsid w:val="000F57DD"/>
    <w:rsid w:val="00116CA9"/>
    <w:rsid w:val="00122300"/>
    <w:rsid w:val="00131F09"/>
    <w:rsid w:val="001562B5"/>
    <w:rsid w:val="001619FB"/>
    <w:rsid w:val="001764B2"/>
    <w:rsid w:val="0018071C"/>
    <w:rsid w:val="00187632"/>
    <w:rsid w:val="00191A35"/>
    <w:rsid w:val="001A0706"/>
    <w:rsid w:val="001A1868"/>
    <w:rsid w:val="001C071A"/>
    <w:rsid w:val="001C4A45"/>
    <w:rsid w:val="001C6FE6"/>
    <w:rsid w:val="001D390E"/>
    <w:rsid w:val="001D6F8E"/>
    <w:rsid w:val="001E135B"/>
    <w:rsid w:val="001E21D7"/>
    <w:rsid w:val="001F7438"/>
    <w:rsid w:val="00211CE6"/>
    <w:rsid w:val="0021460D"/>
    <w:rsid w:val="002366C9"/>
    <w:rsid w:val="00244471"/>
    <w:rsid w:val="002449B3"/>
    <w:rsid w:val="00267276"/>
    <w:rsid w:val="00295CA0"/>
    <w:rsid w:val="00304EE8"/>
    <w:rsid w:val="003064CC"/>
    <w:rsid w:val="003067E5"/>
    <w:rsid w:val="00327582"/>
    <w:rsid w:val="00357140"/>
    <w:rsid w:val="00363EF9"/>
    <w:rsid w:val="00386AC9"/>
    <w:rsid w:val="003A7DA5"/>
    <w:rsid w:val="003B4DAB"/>
    <w:rsid w:val="003D7A50"/>
    <w:rsid w:val="003E4FA8"/>
    <w:rsid w:val="003E6AB7"/>
    <w:rsid w:val="0040242B"/>
    <w:rsid w:val="00414BF3"/>
    <w:rsid w:val="004273AC"/>
    <w:rsid w:val="00435A8B"/>
    <w:rsid w:val="00441545"/>
    <w:rsid w:val="0044602D"/>
    <w:rsid w:val="004500EC"/>
    <w:rsid w:val="004626B4"/>
    <w:rsid w:val="004733A1"/>
    <w:rsid w:val="00495181"/>
    <w:rsid w:val="004A0E56"/>
    <w:rsid w:val="004D2D09"/>
    <w:rsid w:val="004D31CE"/>
    <w:rsid w:val="004E1241"/>
    <w:rsid w:val="004F674B"/>
    <w:rsid w:val="00502E35"/>
    <w:rsid w:val="00510F58"/>
    <w:rsid w:val="00516B02"/>
    <w:rsid w:val="00516C2B"/>
    <w:rsid w:val="00522EBA"/>
    <w:rsid w:val="00550757"/>
    <w:rsid w:val="005526B1"/>
    <w:rsid w:val="00555F57"/>
    <w:rsid w:val="00562E51"/>
    <w:rsid w:val="005712F5"/>
    <w:rsid w:val="005C5BFE"/>
    <w:rsid w:val="005D27C1"/>
    <w:rsid w:val="005E7D92"/>
    <w:rsid w:val="005F38B0"/>
    <w:rsid w:val="005F4E03"/>
    <w:rsid w:val="006067F7"/>
    <w:rsid w:val="006221CE"/>
    <w:rsid w:val="006400CB"/>
    <w:rsid w:val="00646ABB"/>
    <w:rsid w:val="0065181C"/>
    <w:rsid w:val="006652B3"/>
    <w:rsid w:val="00672E55"/>
    <w:rsid w:val="00696B0B"/>
    <w:rsid w:val="006B1BEA"/>
    <w:rsid w:val="006B4519"/>
    <w:rsid w:val="006C03A6"/>
    <w:rsid w:val="006C3477"/>
    <w:rsid w:val="006C60E6"/>
    <w:rsid w:val="006D0DA0"/>
    <w:rsid w:val="006D25AC"/>
    <w:rsid w:val="006F23AE"/>
    <w:rsid w:val="0070024D"/>
    <w:rsid w:val="0070526E"/>
    <w:rsid w:val="00731101"/>
    <w:rsid w:val="0073755C"/>
    <w:rsid w:val="00744A04"/>
    <w:rsid w:val="007661CB"/>
    <w:rsid w:val="00785910"/>
    <w:rsid w:val="007C1312"/>
    <w:rsid w:val="007D388F"/>
    <w:rsid w:val="007D5790"/>
    <w:rsid w:val="007D7090"/>
    <w:rsid w:val="007D7129"/>
    <w:rsid w:val="007F186C"/>
    <w:rsid w:val="008078A5"/>
    <w:rsid w:val="00811D94"/>
    <w:rsid w:val="008126AA"/>
    <w:rsid w:val="0081349E"/>
    <w:rsid w:val="00813E1E"/>
    <w:rsid w:val="0082771F"/>
    <w:rsid w:val="00841BC1"/>
    <w:rsid w:val="00846BDB"/>
    <w:rsid w:val="0085365F"/>
    <w:rsid w:val="00865D35"/>
    <w:rsid w:val="008925D0"/>
    <w:rsid w:val="008B1A22"/>
    <w:rsid w:val="008B1C39"/>
    <w:rsid w:val="008B2AB9"/>
    <w:rsid w:val="008D010E"/>
    <w:rsid w:val="008D4ED4"/>
    <w:rsid w:val="008F15EE"/>
    <w:rsid w:val="008F16DF"/>
    <w:rsid w:val="008F3736"/>
    <w:rsid w:val="008F661B"/>
    <w:rsid w:val="00925A75"/>
    <w:rsid w:val="00941993"/>
    <w:rsid w:val="00952F7D"/>
    <w:rsid w:val="00954EF2"/>
    <w:rsid w:val="00957857"/>
    <w:rsid w:val="009579F7"/>
    <w:rsid w:val="00967408"/>
    <w:rsid w:val="00996E31"/>
    <w:rsid w:val="009A380C"/>
    <w:rsid w:val="009A5111"/>
    <w:rsid w:val="009A78E8"/>
    <w:rsid w:val="009B19C5"/>
    <w:rsid w:val="009B2968"/>
    <w:rsid w:val="009B72D4"/>
    <w:rsid w:val="009C1414"/>
    <w:rsid w:val="009C6FCD"/>
    <w:rsid w:val="009D0531"/>
    <w:rsid w:val="009D4923"/>
    <w:rsid w:val="009D76D3"/>
    <w:rsid w:val="009E3E8A"/>
    <w:rsid w:val="009F2820"/>
    <w:rsid w:val="009F4BEA"/>
    <w:rsid w:val="00A037E1"/>
    <w:rsid w:val="00A03829"/>
    <w:rsid w:val="00A07DCE"/>
    <w:rsid w:val="00A123DD"/>
    <w:rsid w:val="00A16309"/>
    <w:rsid w:val="00A2076D"/>
    <w:rsid w:val="00A226F8"/>
    <w:rsid w:val="00A4319F"/>
    <w:rsid w:val="00A602AF"/>
    <w:rsid w:val="00A64F96"/>
    <w:rsid w:val="00A84225"/>
    <w:rsid w:val="00A856C9"/>
    <w:rsid w:val="00A87EFB"/>
    <w:rsid w:val="00AB4317"/>
    <w:rsid w:val="00AE2317"/>
    <w:rsid w:val="00B201E7"/>
    <w:rsid w:val="00B653FD"/>
    <w:rsid w:val="00B667BA"/>
    <w:rsid w:val="00B778D9"/>
    <w:rsid w:val="00BA6FF9"/>
    <w:rsid w:val="00BB4C34"/>
    <w:rsid w:val="00BC2D88"/>
    <w:rsid w:val="00BC5A80"/>
    <w:rsid w:val="00BD5CC4"/>
    <w:rsid w:val="00BF1A14"/>
    <w:rsid w:val="00BF531B"/>
    <w:rsid w:val="00BF5EE2"/>
    <w:rsid w:val="00C006AB"/>
    <w:rsid w:val="00C06B63"/>
    <w:rsid w:val="00C158C4"/>
    <w:rsid w:val="00C16314"/>
    <w:rsid w:val="00C255FA"/>
    <w:rsid w:val="00C3007A"/>
    <w:rsid w:val="00C35C2E"/>
    <w:rsid w:val="00C35FD1"/>
    <w:rsid w:val="00C41A61"/>
    <w:rsid w:val="00C5670A"/>
    <w:rsid w:val="00C71553"/>
    <w:rsid w:val="00C74E71"/>
    <w:rsid w:val="00C80C38"/>
    <w:rsid w:val="00C95220"/>
    <w:rsid w:val="00C95E6C"/>
    <w:rsid w:val="00CB2807"/>
    <w:rsid w:val="00CB5C36"/>
    <w:rsid w:val="00CC1CCA"/>
    <w:rsid w:val="00CC2E04"/>
    <w:rsid w:val="00CE7F24"/>
    <w:rsid w:val="00D01328"/>
    <w:rsid w:val="00D11854"/>
    <w:rsid w:val="00D15800"/>
    <w:rsid w:val="00D15CC3"/>
    <w:rsid w:val="00D53304"/>
    <w:rsid w:val="00D6792E"/>
    <w:rsid w:val="00DF40ED"/>
    <w:rsid w:val="00E059E6"/>
    <w:rsid w:val="00E20F43"/>
    <w:rsid w:val="00E30CE2"/>
    <w:rsid w:val="00E414CB"/>
    <w:rsid w:val="00E44B70"/>
    <w:rsid w:val="00E558F9"/>
    <w:rsid w:val="00E61932"/>
    <w:rsid w:val="00E62B9C"/>
    <w:rsid w:val="00E6348D"/>
    <w:rsid w:val="00E67EE3"/>
    <w:rsid w:val="00E832AC"/>
    <w:rsid w:val="00EA0764"/>
    <w:rsid w:val="00EA136E"/>
    <w:rsid w:val="00EA394F"/>
    <w:rsid w:val="00EA3EB3"/>
    <w:rsid w:val="00EA4A50"/>
    <w:rsid w:val="00EB0748"/>
    <w:rsid w:val="00EB232E"/>
    <w:rsid w:val="00ED4330"/>
    <w:rsid w:val="00ED7A87"/>
    <w:rsid w:val="00F2280C"/>
    <w:rsid w:val="00F31DBF"/>
    <w:rsid w:val="00F32EFA"/>
    <w:rsid w:val="00F3531D"/>
    <w:rsid w:val="00F432E9"/>
    <w:rsid w:val="00F4393B"/>
    <w:rsid w:val="00F464E5"/>
    <w:rsid w:val="00F84485"/>
    <w:rsid w:val="00F84D99"/>
    <w:rsid w:val="00F9446A"/>
    <w:rsid w:val="00FA0060"/>
    <w:rsid w:val="00FD5EE2"/>
    <w:rsid w:val="00FF6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5BC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7D7129"/>
  </w:style>
  <w:style w:type="paragraph" w:styleId="Ttulo1">
    <w:name w:val="heading 1"/>
    <w:basedOn w:val="Normal"/>
    <w:next w:val="Normal"/>
    <w:link w:val="Ttulo1Car"/>
    <w:qFormat/>
    <w:rsid w:val="009B72D4"/>
    <w:pPr>
      <w:outlineLvl w:val="0"/>
    </w:pPr>
    <w:rPr>
      <w:rFonts w:asciiTheme="majorHAnsi" w:hAnsiTheme="majorHAnsi"/>
      <w:b/>
      <w:sz w:val="80"/>
      <w:szCs w:val="80"/>
    </w:rPr>
  </w:style>
  <w:style w:type="paragraph" w:styleId="Ttulo2">
    <w:name w:val="heading 2"/>
    <w:basedOn w:val="Normal"/>
    <w:next w:val="Normal"/>
    <w:link w:val="Ttulo2Car"/>
    <w:uiPriority w:val="1"/>
    <w:qFormat/>
    <w:rsid w:val="009B72D4"/>
    <w:pPr>
      <w:outlineLvl w:val="1"/>
    </w:pPr>
    <w:rPr>
      <w:rFonts w:asciiTheme="majorHAnsi" w:hAnsiTheme="majorHAnsi"/>
      <w:sz w:val="36"/>
      <w:szCs w:val="36"/>
    </w:rPr>
  </w:style>
  <w:style w:type="paragraph" w:styleId="Ttulo3">
    <w:name w:val="heading 3"/>
    <w:basedOn w:val="Normal"/>
    <w:next w:val="Normal"/>
    <w:link w:val="Ttulo3Car"/>
    <w:uiPriority w:val="2"/>
    <w:qFormat/>
    <w:rsid w:val="009B72D4"/>
    <w:pPr>
      <w:jc w:val="center"/>
      <w:outlineLvl w:val="2"/>
    </w:pPr>
    <w:rPr>
      <w:rFonts w:asciiTheme="majorHAnsi" w:hAnsiTheme="majorHAnsi"/>
      <w:b/>
      <w:color w:val="000000" w:themeColor="text1"/>
      <w:sz w:val="44"/>
      <w:szCs w:val="36"/>
    </w:rPr>
  </w:style>
  <w:style w:type="paragraph" w:styleId="Ttulo4">
    <w:name w:val="heading 4"/>
    <w:basedOn w:val="Normal"/>
    <w:next w:val="Normal"/>
    <w:link w:val="Ttulo4Car"/>
    <w:uiPriority w:val="3"/>
    <w:qFormat/>
    <w:rsid w:val="00191A35"/>
    <w:pPr>
      <w:ind w:left="567" w:right="567"/>
      <w:jc w:val="center"/>
      <w:outlineLvl w:val="3"/>
    </w:pPr>
    <w:rPr>
      <w:b/>
      <w:sz w:val="76"/>
    </w:rPr>
  </w:style>
  <w:style w:type="paragraph" w:styleId="Ttulo5">
    <w:name w:val="heading 5"/>
    <w:basedOn w:val="Texto"/>
    <w:next w:val="Normal"/>
    <w:link w:val="Ttulo5Car"/>
    <w:uiPriority w:val="4"/>
    <w:qFormat/>
    <w:rsid w:val="00E832AC"/>
    <w:pPr>
      <w:outlineLvl w:val="4"/>
    </w:pPr>
    <w:rPr>
      <w:b/>
      <w:color w:val="3494BA"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A602AF"/>
    <w:rPr>
      <w:sz w:val="10"/>
    </w:rPr>
  </w:style>
  <w:style w:type="table" w:styleId="Tablaconcuadrcula">
    <w:name w:val="Table Grid"/>
    <w:basedOn w:val="Tabla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602AF"/>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B72D4"/>
    <w:rPr>
      <w:rFonts w:ascii="Times New Roman" w:hAnsi="Times New Roman" w:cs="Times New Roman"/>
      <w:sz w:val="18"/>
      <w:szCs w:val="18"/>
    </w:rPr>
  </w:style>
  <w:style w:type="character" w:customStyle="1" w:styleId="Ttulo1Car">
    <w:name w:val="Título 1 Car"/>
    <w:basedOn w:val="Fuentedeprrafopredeter"/>
    <w:link w:val="Ttulo1"/>
    <w:rsid w:val="009B72D4"/>
    <w:rPr>
      <w:rFonts w:asciiTheme="majorHAnsi" w:hAnsiTheme="majorHAnsi"/>
      <w:b/>
      <w:sz w:val="80"/>
      <w:szCs w:val="80"/>
    </w:rPr>
  </w:style>
  <w:style w:type="character" w:customStyle="1" w:styleId="Ttulo2Car">
    <w:name w:val="Título 2 Car"/>
    <w:basedOn w:val="Fuentedeprrafopredeter"/>
    <w:link w:val="Ttulo2"/>
    <w:uiPriority w:val="1"/>
    <w:rsid w:val="009B72D4"/>
    <w:rPr>
      <w:rFonts w:asciiTheme="majorHAnsi" w:hAnsiTheme="majorHAnsi"/>
      <w:sz w:val="36"/>
      <w:szCs w:val="36"/>
    </w:rPr>
  </w:style>
  <w:style w:type="paragraph" w:styleId="Encabezado">
    <w:name w:val="header"/>
    <w:basedOn w:val="Normal"/>
    <w:link w:val="EncabezadoCar"/>
    <w:uiPriority w:val="99"/>
    <w:rsid w:val="00E832AC"/>
    <w:pPr>
      <w:tabs>
        <w:tab w:val="center" w:pos="4680"/>
        <w:tab w:val="right" w:pos="9360"/>
      </w:tabs>
      <w:jc w:val="right"/>
    </w:pPr>
    <w:rPr>
      <w:rFonts w:asciiTheme="majorHAnsi" w:hAnsiTheme="majorHAnsi"/>
      <w:sz w:val="20"/>
    </w:rPr>
  </w:style>
  <w:style w:type="character" w:customStyle="1" w:styleId="EncabezadoCar">
    <w:name w:val="Encabezado Car"/>
    <w:basedOn w:val="Fuentedeprrafopredeter"/>
    <w:link w:val="Encabezado"/>
    <w:uiPriority w:val="99"/>
    <w:rsid w:val="00E832AC"/>
    <w:rPr>
      <w:rFonts w:asciiTheme="majorHAnsi" w:hAnsiTheme="majorHAnsi"/>
      <w:sz w:val="20"/>
    </w:rPr>
  </w:style>
  <w:style w:type="paragraph" w:styleId="Piedepgina">
    <w:name w:val="footer"/>
    <w:basedOn w:val="Normal"/>
    <w:link w:val="PiedepginaCar"/>
    <w:uiPriority w:val="99"/>
    <w:rsid w:val="00E832AC"/>
    <w:pPr>
      <w:tabs>
        <w:tab w:val="center" w:pos="4680"/>
        <w:tab w:val="right" w:pos="9360"/>
      </w:tabs>
      <w:ind w:right="360"/>
      <w:jc w:val="right"/>
    </w:pPr>
    <w:rPr>
      <w:rFonts w:asciiTheme="majorHAnsi" w:hAnsiTheme="majorHAnsi"/>
      <w:sz w:val="20"/>
    </w:rPr>
  </w:style>
  <w:style w:type="character" w:customStyle="1" w:styleId="PiedepginaCar">
    <w:name w:val="Pie de página Car"/>
    <w:basedOn w:val="Fuentedeprrafopredeter"/>
    <w:link w:val="Piedepgina"/>
    <w:uiPriority w:val="99"/>
    <w:rsid w:val="00E832AC"/>
    <w:rPr>
      <w:rFonts w:asciiTheme="majorHAnsi" w:hAnsiTheme="majorHAnsi"/>
      <w:sz w:val="20"/>
    </w:rPr>
  </w:style>
  <w:style w:type="character" w:styleId="Nmerodepgina">
    <w:name w:val="page number"/>
    <w:basedOn w:val="Fuentedeprrafopredeter"/>
    <w:uiPriority w:val="99"/>
    <w:semiHidden/>
    <w:rsid w:val="009B2968"/>
  </w:style>
  <w:style w:type="character" w:customStyle="1" w:styleId="Ttulo3Car">
    <w:name w:val="Título 3 Car"/>
    <w:basedOn w:val="Fuentedeprrafopredeter"/>
    <w:link w:val="Ttulo3"/>
    <w:uiPriority w:val="2"/>
    <w:rsid w:val="009B72D4"/>
    <w:rPr>
      <w:rFonts w:asciiTheme="majorHAnsi" w:hAnsiTheme="majorHAnsi"/>
      <w:b/>
      <w:color w:val="000000" w:themeColor="text1"/>
      <w:sz w:val="44"/>
      <w:szCs w:val="36"/>
    </w:rPr>
  </w:style>
  <w:style w:type="character" w:customStyle="1" w:styleId="Ttulo4Car">
    <w:name w:val="Título 4 Car"/>
    <w:basedOn w:val="Fuentedeprrafopredeter"/>
    <w:link w:val="Ttulo4"/>
    <w:uiPriority w:val="3"/>
    <w:rsid w:val="00191A35"/>
    <w:rPr>
      <w:b/>
      <w:sz w:val="76"/>
    </w:rPr>
  </w:style>
  <w:style w:type="paragraph" w:customStyle="1" w:styleId="Texto">
    <w:name w:val="Texto"/>
    <w:basedOn w:val="Normal"/>
    <w:uiPriority w:val="5"/>
    <w:qFormat/>
    <w:rsid w:val="00D6792E"/>
    <w:rPr>
      <w:sz w:val="26"/>
      <w:szCs w:val="28"/>
    </w:rPr>
  </w:style>
  <w:style w:type="paragraph" w:customStyle="1" w:styleId="Leyendadelaimagen">
    <w:name w:val="Leyenda de la imagen"/>
    <w:basedOn w:val="Normal"/>
    <w:uiPriority w:val="6"/>
    <w:qFormat/>
    <w:rsid w:val="009B72D4"/>
    <w:pPr>
      <w:ind w:left="113"/>
    </w:pPr>
    <w:rPr>
      <w:i/>
      <w:color w:val="000000" w:themeColor="text1"/>
    </w:rPr>
  </w:style>
  <w:style w:type="character" w:customStyle="1" w:styleId="Ttulo5Car">
    <w:name w:val="Título 5 Car"/>
    <w:basedOn w:val="Fuentedeprrafopredeter"/>
    <w:link w:val="Ttulo5"/>
    <w:uiPriority w:val="4"/>
    <w:rsid w:val="00E832AC"/>
    <w:rPr>
      <w:b/>
      <w:color w:val="3494BA" w:themeColor="accent1"/>
      <w:sz w:val="28"/>
      <w:szCs w:val="28"/>
    </w:rPr>
  </w:style>
  <w:style w:type="character" w:styleId="Textodelmarcadordeposicin">
    <w:name w:val="Placeholder Text"/>
    <w:basedOn w:val="Fuentedeprrafopredeter"/>
    <w:uiPriority w:val="99"/>
    <w:semiHidden/>
    <w:rsid w:val="00A123DD"/>
    <w:rPr>
      <w:color w:val="808080"/>
    </w:rPr>
  </w:style>
  <w:style w:type="paragraph" w:styleId="Prrafodelista">
    <w:name w:val="List Paragraph"/>
    <w:basedOn w:val="Normal"/>
    <w:uiPriority w:val="34"/>
    <w:qFormat/>
    <w:rsid w:val="00785910"/>
    <w:pPr>
      <w:ind w:left="720"/>
      <w:contextualSpacing/>
    </w:pPr>
  </w:style>
  <w:style w:type="character" w:styleId="Textoennegrita">
    <w:name w:val="Strong"/>
    <w:basedOn w:val="Fuentedeprrafopredeter"/>
    <w:uiPriority w:val="22"/>
    <w:qFormat/>
    <w:rsid w:val="00F228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0174">
      <w:bodyDiv w:val="1"/>
      <w:marLeft w:val="0"/>
      <w:marRight w:val="0"/>
      <w:marTop w:val="0"/>
      <w:marBottom w:val="0"/>
      <w:divBdr>
        <w:top w:val="none" w:sz="0" w:space="0" w:color="auto"/>
        <w:left w:val="none" w:sz="0" w:space="0" w:color="auto"/>
        <w:bottom w:val="none" w:sz="0" w:space="0" w:color="auto"/>
        <w:right w:val="none" w:sz="0" w:space="0" w:color="auto"/>
      </w:divBdr>
    </w:div>
    <w:div w:id="23945177">
      <w:bodyDiv w:val="1"/>
      <w:marLeft w:val="0"/>
      <w:marRight w:val="0"/>
      <w:marTop w:val="0"/>
      <w:marBottom w:val="0"/>
      <w:divBdr>
        <w:top w:val="none" w:sz="0" w:space="0" w:color="auto"/>
        <w:left w:val="none" w:sz="0" w:space="0" w:color="auto"/>
        <w:bottom w:val="none" w:sz="0" w:space="0" w:color="auto"/>
        <w:right w:val="none" w:sz="0" w:space="0" w:color="auto"/>
      </w:divBdr>
    </w:div>
    <w:div w:id="33622640">
      <w:bodyDiv w:val="1"/>
      <w:marLeft w:val="0"/>
      <w:marRight w:val="0"/>
      <w:marTop w:val="0"/>
      <w:marBottom w:val="0"/>
      <w:divBdr>
        <w:top w:val="none" w:sz="0" w:space="0" w:color="auto"/>
        <w:left w:val="none" w:sz="0" w:space="0" w:color="auto"/>
        <w:bottom w:val="none" w:sz="0" w:space="0" w:color="auto"/>
        <w:right w:val="none" w:sz="0" w:space="0" w:color="auto"/>
      </w:divBdr>
    </w:div>
    <w:div w:id="102190456">
      <w:bodyDiv w:val="1"/>
      <w:marLeft w:val="0"/>
      <w:marRight w:val="0"/>
      <w:marTop w:val="0"/>
      <w:marBottom w:val="0"/>
      <w:divBdr>
        <w:top w:val="none" w:sz="0" w:space="0" w:color="auto"/>
        <w:left w:val="none" w:sz="0" w:space="0" w:color="auto"/>
        <w:bottom w:val="none" w:sz="0" w:space="0" w:color="auto"/>
        <w:right w:val="none" w:sz="0" w:space="0" w:color="auto"/>
      </w:divBdr>
    </w:div>
    <w:div w:id="107092809">
      <w:bodyDiv w:val="1"/>
      <w:marLeft w:val="0"/>
      <w:marRight w:val="0"/>
      <w:marTop w:val="0"/>
      <w:marBottom w:val="0"/>
      <w:divBdr>
        <w:top w:val="none" w:sz="0" w:space="0" w:color="auto"/>
        <w:left w:val="none" w:sz="0" w:space="0" w:color="auto"/>
        <w:bottom w:val="none" w:sz="0" w:space="0" w:color="auto"/>
        <w:right w:val="none" w:sz="0" w:space="0" w:color="auto"/>
      </w:divBdr>
    </w:div>
    <w:div w:id="119611740">
      <w:bodyDiv w:val="1"/>
      <w:marLeft w:val="0"/>
      <w:marRight w:val="0"/>
      <w:marTop w:val="0"/>
      <w:marBottom w:val="0"/>
      <w:divBdr>
        <w:top w:val="none" w:sz="0" w:space="0" w:color="auto"/>
        <w:left w:val="none" w:sz="0" w:space="0" w:color="auto"/>
        <w:bottom w:val="none" w:sz="0" w:space="0" w:color="auto"/>
        <w:right w:val="none" w:sz="0" w:space="0" w:color="auto"/>
      </w:divBdr>
    </w:div>
    <w:div w:id="136652495">
      <w:bodyDiv w:val="1"/>
      <w:marLeft w:val="0"/>
      <w:marRight w:val="0"/>
      <w:marTop w:val="0"/>
      <w:marBottom w:val="0"/>
      <w:divBdr>
        <w:top w:val="none" w:sz="0" w:space="0" w:color="auto"/>
        <w:left w:val="none" w:sz="0" w:space="0" w:color="auto"/>
        <w:bottom w:val="none" w:sz="0" w:space="0" w:color="auto"/>
        <w:right w:val="none" w:sz="0" w:space="0" w:color="auto"/>
      </w:divBdr>
    </w:div>
    <w:div w:id="191109731">
      <w:bodyDiv w:val="1"/>
      <w:marLeft w:val="0"/>
      <w:marRight w:val="0"/>
      <w:marTop w:val="0"/>
      <w:marBottom w:val="0"/>
      <w:divBdr>
        <w:top w:val="none" w:sz="0" w:space="0" w:color="auto"/>
        <w:left w:val="none" w:sz="0" w:space="0" w:color="auto"/>
        <w:bottom w:val="none" w:sz="0" w:space="0" w:color="auto"/>
        <w:right w:val="none" w:sz="0" w:space="0" w:color="auto"/>
      </w:divBdr>
    </w:div>
    <w:div w:id="236865422">
      <w:bodyDiv w:val="1"/>
      <w:marLeft w:val="0"/>
      <w:marRight w:val="0"/>
      <w:marTop w:val="0"/>
      <w:marBottom w:val="0"/>
      <w:divBdr>
        <w:top w:val="none" w:sz="0" w:space="0" w:color="auto"/>
        <w:left w:val="none" w:sz="0" w:space="0" w:color="auto"/>
        <w:bottom w:val="none" w:sz="0" w:space="0" w:color="auto"/>
        <w:right w:val="none" w:sz="0" w:space="0" w:color="auto"/>
      </w:divBdr>
    </w:div>
    <w:div w:id="379792550">
      <w:bodyDiv w:val="1"/>
      <w:marLeft w:val="0"/>
      <w:marRight w:val="0"/>
      <w:marTop w:val="0"/>
      <w:marBottom w:val="0"/>
      <w:divBdr>
        <w:top w:val="none" w:sz="0" w:space="0" w:color="auto"/>
        <w:left w:val="none" w:sz="0" w:space="0" w:color="auto"/>
        <w:bottom w:val="none" w:sz="0" w:space="0" w:color="auto"/>
        <w:right w:val="none" w:sz="0" w:space="0" w:color="auto"/>
      </w:divBdr>
    </w:div>
    <w:div w:id="433283801">
      <w:bodyDiv w:val="1"/>
      <w:marLeft w:val="0"/>
      <w:marRight w:val="0"/>
      <w:marTop w:val="0"/>
      <w:marBottom w:val="0"/>
      <w:divBdr>
        <w:top w:val="none" w:sz="0" w:space="0" w:color="auto"/>
        <w:left w:val="none" w:sz="0" w:space="0" w:color="auto"/>
        <w:bottom w:val="none" w:sz="0" w:space="0" w:color="auto"/>
        <w:right w:val="none" w:sz="0" w:space="0" w:color="auto"/>
      </w:divBdr>
    </w:div>
    <w:div w:id="576549287">
      <w:bodyDiv w:val="1"/>
      <w:marLeft w:val="0"/>
      <w:marRight w:val="0"/>
      <w:marTop w:val="0"/>
      <w:marBottom w:val="0"/>
      <w:divBdr>
        <w:top w:val="none" w:sz="0" w:space="0" w:color="auto"/>
        <w:left w:val="none" w:sz="0" w:space="0" w:color="auto"/>
        <w:bottom w:val="none" w:sz="0" w:space="0" w:color="auto"/>
        <w:right w:val="none" w:sz="0" w:space="0" w:color="auto"/>
      </w:divBdr>
    </w:div>
    <w:div w:id="597951425">
      <w:bodyDiv w:val="1"/>
      <w:marLeft w:val="0"/>
      <w:marRight w:val="0"/>
      <w:marTop w:val="0"/>
      <w:marBottom w:val="0"/>
      <w:divBdr>
        <w:top w:val="none" w:sz="0" w:space="0" w:color="auto"/>
        <w:left w:val="none" w:sz="0" w:space="0" w:color="auto"/>
        <w:bottom w:val="none" w:sz="0" w:space="0" w:color="auto"/>
        <w:right w:val="none" w:sz="0" w:space="0" w:color="auto"/>
      </w:divBdr>
    </w:div>
    <w:div w:id="665787945">
      <w:bodyDiv w:val="1"/>
      <w:marLeft w:val="0"/>
      <w:marRight w:val="0"/>
      <w:marTop w:val="0"/>
      <w:marBottom w:val="0"/>
      <w:divBdr>
        <w:top w:val="none" w:sz="0" w:space="0" w:color="auto"/>
        <w:left w:val="none" w:sz="0" w:space="0" w:color="auto"/>
        <w:bottom w:val="none" w:sz="0" w:space="0" w:color="auto"/>
        <w:right w:val="none" w:sz="0" w:space="0" w:color="auto"/>
      </w:divBdr>
    </w:div>
    <w:div w:id="707946999">
      <w:bodyDiv w:val="1"/>
      <w:marLeft w:val="0"/>
      <w:marRight w:val="0"/>
      <w:marTop w:val="0"/>
      <w:marBottom w:val="0"/>
      <w:divBdr>
        <w:top w:val="none" w:sz="0" w:space="0" w:color="auto"/>
        <w:left w:val="none" w:sz="0" w:space="0" w:color="auto"/>
        <w:bottom w:val="none" w:sz="0" w:space="0" w:color="auto"/>
        <w:right w:val="none" w:sz="0" w:space="0" w:color="auto"/>
      </w:divBdr>
    </w:div>
    <w:div w:id="719405594">
      <w:bodyDiv w:val="1"/>
      <w:marLeft w:val="0"/>
      <w:marRight w:val="0"/>
      <w:marTop w:val="0"/>
      <w:marBottom w:val="0"/>
      <w:divBdr>
        <w:top w:val="none" w:sz="0" w:space="0" w:color="auto"/>
        <w:left w:val="none" w:sz="0" w:space="0" w:color="auto"/>
        <w:bottom w:val="none" w:sz="0" w:space="0" w:color="auto"/>
        <w:right w:val="none" w:sz="0" w:space="0" w:color="auto"/>
      </w:divBdr>
    </w:div>
    <w:div w:id="719788652">
      <w:bodyDiv w:val="1"/>
      <w:marLeft w:val="0"/>
      <w:marRight w:val="0"/>
      <w:marTop w:val="0"/>
      <w:marBottom w:val="0"/>
      <w:divBdr>
        <w:top w:val="none" w:sz="0" w:space="0" w:color="auto"/>
        <w:left w:val="none" w:sz="0" w:space="0" w:color="auto"/>
        <w:bottom w:val="none" w:sz="0" w:space="0" w:color="auto"/>
        <w:right w:val="none" w:sz="0" w:space="0" w:color="auto"/>
      </w:divBdr>
    </w:div>
    <w:div w:id="750662880">
      <w:bodyDiv w:val="1"/>
      <w:marLeft w:val="0"/>
      <w:marRight w:val="0"/>
      <w:marTop w:val="0"/>
      <w:marBottom w:val="0"/>
      <w:divBdr>
        <w:top w:val="none" w:sz="0" w:space="0" w:color="auto"/>
        <w:left w:val="none" w:sz="0" w:space="0" w:color="auto"/>
        <w:bottom w:val="none" w:sz="0" w:space="0" w:color="auto"/>
        <w:right w:val="none" w:sz="0" w:space="0" w:color="auto"/>
      </w:divBdr>
    </w:div>
    <w:div w:id="780493004">
      <w:bodyDiv w:val="1"/>
      <w:marLeft w:val="0"/>
      <w:marRight w:val="0"/>
      <w:marTop w:val="0"/>
      <w:marBottom w:val="0"/>
      <w:divBdr>
        <w:top w:val="none" w:sz="0" w:space="0" w:color="auto"/>
        <w:left w:val="none" w:sz="0" w:space="0" w:color="auto"/>
        <w:bottom w:val="none" w:sz="0" w:space="0" w:color="auto"/>
        <w:right w:val="none" w:sz="0" w:space="0" w:color="auto"/>
      </w:divBdr>
    </w:div>
    <w:div w:id="817065607">
      <w:bodyDiv w:val="1"/>
      <w:marLeft w:val="0"/>
      <w:marRight w:val="0"/>
      <w:marTop w:val="0"/>
      <w:marBottom w:val="0"/>
      <w:divBdr>
        <w:top w:val="none" w:sz="0" w:space="0" w:color="auto"/>
        <w:left w:val="none" w:sz="0" w:space="0" w:color="auto"/>
        <w:bottom w:val="none" w:sz="0" w:space="0" w:color="auto"/>
        <w:right w:val="none" w:sz="0" w:space="0" w:color="auto"/>
      </w:divBdr>
    </w:div>
    <w:div w:id="845218728">
      <w:bodyDiv w:val="1"/>
      <w:marLeft w:val="0"/>
      <w:marRight w:val="0"/>
      <w:marTop w:val="0"/>
      <w:marBottom w:val="0"/>
      <w:divBdr>
        <w:top w:val="none" w:sz="0" w:space="0" w:color="auto"/>
        <w:left w:val="none" w:sz="0" w:space="0" w:color="auto"/>
        <w:bottom w:val="none" w:sz="0" w:space="0" w:color="auto"/>
        <w:right w:val="none" w:sz="0" w:space="0" w:color="auto"/>
      </w:divBdr>
    </w:div>
    <w:div w:id="884563608">
      <w:bodyDiv w:val="1"/>
      <w:marLeft w:val="0"/>
      <w:marRight w:val="0"/>
      <w:marTop w:val="0"/>
      <w:marBottom w:val="0"/>
      <w:divBdr>
        <w:top w:val="none" w:sz="0" w:space="0" w:color="auto"/>
        <w:left w:val="none" w:sz="0" w:space="0" w:color="auto"/>
        <w:bottom w:val="none" w:sz="0" w:space="0" w:color="auto"/>
        <w:right w:val="none" w:sz="0" w:space="0" w:color="auto"/>
      </w:divBdr>
    </w:div>
    <w:div w:id="885214084">
      <w:bodyDiv w:val="1"/>
      <w:marLeft w:val="0"/>
      <w:marRight w:val="0"/>
      <w:marTop w:val="0"/>
      <w:marBottom w:val="0"/>
      <w:divBdr>
        <w:top w:val="none" w:sz="0" w:space="0" w:color="auto"/>
        <w:left w:val="none" w:sz="0" w:space="0" w:color="auto"/>
        <w:bottom w:val="none" w:sz="0" w:space="0" w:color="auto"/>
        <w:right w:val="none" w:sz="0" w:space="0" w:color="auto"/>
      </w:divBdr>
    </w:div>
    <w:div w:id="942422503">
      <w:bodyDiv w:val="1"/>
      <w:marLeft w:val="0"/>
      <w:marRight w:val="0"/>
      <w:marTop w:val="0"/>
      <w:marBottom w:val="0"/>
      <w:divBdr>
        <w:top w:val="none" w:sz="0" w:space="0" w:color="auto"/>
        <w:left w:val="none" w:sz="0" w:space="0" w:color="auto"/>
        <w:bottom w:val="none" w:sz="0" w:space="0" w:color="auto"/>
        <w:right w:val="none" w:sz="0" w:space="0" w:color="auto"/>
      </w:divBdr>
    </w:div>
    <w:div w:id="946738755">
      <w:bodyDiv w:val="1"/>
      <w:marLeft w:val="0"/>
      <w:marRight w:val="0"/>
      <w:marTop w:val="0"/>
      <w:marBottom w:val="0"/>
      <w:divBdr>
        <w:top w:val="none" w:sz="0" w:space="0" w:color="auto"/>
        <w:left w:val="none" w:sz="0" w:space="0" w:color="auto"/>
        <w:bottom w:val="none" w:sz="0" w:space="0" w:color="auto"/>
        <w:right w:val="none" w:sz="0" w:space="0" w:color="auto"/>
      </w:divBdr>
    </w:div>
    <w:div w:id="967860167">
      <w:bodyDiv w:val="1"/>
      <w:marLeft w:val="0"/>
      <w:marRight w:val="0"/>
      <w:marTop w:val="0"/>
      <w:marBottom w:val="0"/>
      <w:divBdr>
        <w:top w:val="none" w:sz="0" w:space="0" w:color="auto"/>
        <w:left w:val="none" w:sz="0" w:space="0" w:color="auto"/>
        <w:bottom w:val="none" w:sz="0" w:space="0" w:color="auto"/>
        <w:right w:val="none" w:sz="0" w:space="0" w:color="auto"/>
      </w:divBdr>
    </w:div>
    <w:div w:id="984816866">
      <w:bodyDiv w:val="1"/>
      <w:marLeft w:val="0"/>
      <w:marRight w:val="0"/>
      <w:marTop w:val="0"/>
      <w:marBottom w:val="0"/>
      <w:divBdr>
        <w:top w:val="none" w:sz="0" w:space="0" w:color="auto"/>
        <w:left w:val="none" w:sz="0" w:space="0" w:color="auto"/>
        <w:bottom w:val="none" w:sz="0" w:space="0" w:color="auto"/>
        <w:right w:val="none" w:sz="0" w:space="0" w:color="auto"/>
      </w:divBdr>
    </w:div>
    <w:div w:id="990601764">
      <w:bodyDiv w:val="1"/>
      <w:marLeft w:val="0"/>
      <w:marRight w:val="0"/>
      <w:marTop w:val="0"/>
      <w:marBottom w:val="0"/>
      <w:divBdr>
        <w:top w:val="none" w:sz="0" w:space="0" w:color="auto"/>
        <w:left w:val="none" w:sz="0" w:space="0" w:color="auto"/>
        <w:bottom w:val="none" w:sz="0" w:space="0" w:color="auto"/>
        <w:right w:val="none" w:sz="0" w:space="0" w:color="auto"/>
      </w:divBdr>
    </w:div>
    <w:div w:id="1070929407">
      <w:bodyDiv w:val="1"/>
      <w:marLeft w:val="0"/>
      <w:marRight w:val="0"/>
      <w:marTop w:val="0"/>
      <w:marBottom w:val="0"/>
      <w:divBdr>
        <w:top w:val="none" w:sz="0" w:space="0" w:color="auto"/>
        <w:left w:val="none" w:sz="0" w:space="0" w:color="auto"/>
        <w:bottom w:val="none" w:sz="0" w:space="0" w:color="auto"/>
        <w:right w:val="none" w:sz="0" w:space="0" w:color="auto"/>
      </w:divBdr>
    </w:div>
    <w:div w:id="1142575090">
      <w:bodyDiv w:val="1"/>
      <w:marLeft w:val="0"/>
      <w:marRight w:val="0"/>
      <w:marTop w:val="0"/>
      <w:marBottom w:val="0"/>
      <w:divBdr>
        <w:top w:val="none" w:sz="0" w:space="0" w:color="auto"/>
        <w:left w:val="none" w:sz="0" w:space="0" w:color="auto"/>
        <w:bottom w:val="none" w:sz="0" w:space="0" w:color="auto"/>
        <w:right w:val="none" w:sz="0" w:space="0" w:color="auto"/>
      </w:divBdr>
    </w:div>
    <w:div w:id="1159228031">
      <w:bodyDiv w:val="1"/>
      <w:marLeft w:val="0"/>
      <w:marRight w:val="0"/>
      <w:marTop w:val="0"/>
      <w:marBottom w:val="0"/>
      <w:divBdr>
        <w:top w:val="none" w:sz="0" w:space="0" w:color="auto"/>
        <w:left w:val="none" w:sz="0" w:space="0" w:color="auto"/>
        <w:bottom w:val="none" w:sz="0" w:space="0" w:color="auto"/>
        <w:right w:val="none" w:sz="0" w:space="0" w:color="auto"/>
      </w:divBdr>
    </w:div>
    <w:div w:id="1191646580">
      <w:bodyDiv w:val="1"/>
      <w:marLeft w:val="0"/>
      <w:marRight w:val="0"/>
      <w:marTop w:val="0"/>
      <w:marBottom w:val="0"/>
      <w:divBdr>
        <w:top w:val="none" w:sz="0" w:space="0" w:color="auto"/>
        <w:left w:val="none" w:sz="0" w:space="0" w:color="auto"/>
        <w:bottom w:val="none" w:sz="0" w:space="0" w:color="auto"/>
        <w:right w:val="none" w:sz="0" w:space="0" w:color="auto"/>
      </w:divBdr>
    </w:div>
    <w:div w:id="1261179705">
      <w:bodyDiv w:val="1"/>
      <w:marLeft w:val="0"/>
      <w:marRight w:val="0"/>
      <w:marTop w:val="0"/>
      <w:marBottom w:val="0"/>
      <w:divBdr>
        <w:top w:val="none" w:sz="0" w:space="0" w:color="auto"/>
        <w:left w:val="none" w:sz="0" w:space="0" w:color="auto"/>
        <w:bottom w:val="none" w:sz="0" w:space="0" w:color="auto"/>
        <w:right w:val="none" w:sz="0" w:space="0" w:color="auto"/>
      </w:divBdr>
    </w:div>
    <w:div w:id="1294212267">
      <w:bodyDiv w:val="1"/>
      <w:marLeft w:val="0"/>
      <w:marRight w:val="0"/>
      <w:marTop w:val="0"/>
      <w:marBottom w:val="0"/>
      <w:divBdr>
        <w:top w:val="none" w:sz="0" w:space="0" w:color="auto"/>
        <w:left w:val="none" w:sz="0" w:space="0" w:color="auto"/>
        <w:bottom w:val="none" w:sz="0" w:space="0" w:color="auto"/>
        <w:right w:val="none" w:sz="0" w:space="0" w:color="auto"/>
      </w:divBdr>
    </w:div>
    <w:div w:id="1319194240">
      <w:bodyDiv w:val="1"/>
      <w:marLeft w:val="0"/>
      <w:marRight w:val="0"/>
      <w:marTop w:val="0"/>
      <w:marBottom w:val="0"/>
      <w:divBdr>
        <w:top w:val="none" w:sz="0" w:space="0" w:color="auto"/>
        <w:left w:val="none" w:sz="0" w:space="0" w:color="auto"/>
        <w:bottom w:val="none" w:sz="0" w:space="0" w:color="auto"/>
        <w:right w:val="none" w:sz="0" w:space="0" w:color="auto"/>
      </w:divBdr>
    </w:div>
    <w:div w:id="1358309527">
      <w:bodyDiv w:val="1"/>
      <w:marLeft w:val="0"/>
      <w:marRight w:val="0"/>
      <w:marTop w:val="0"/>
      <w:marBottom w:val="0"/>
      <w:divBdr>
        <w:top w:val="none" w:sz="0" w:space="0" w:color="auto"/>
        <w:left w:val="none" w:sz="0" w:space="0" w:color="auto"/>
        <w:bottom w:val="none" w:sz="0" w:space="0" w:color="auto"/>
        <w:right w:val="none" w:sz="0" w:space="0" w:color="auto"/>
      </w:divBdr>
    </w:div>
    <w:div w:id="1387142108">
      <w:bodyDiv w:val="1"/>
      <w:marLeft w:val="0"/>
      <w:marRight w:val="0"/>
      <w:marTop w:val="0"/>
      <w:marBottom w:val="0"/>
      <w:divBdr>
        <w:top w:val="none" w:sz="0" w:space="0" w:color="auto"/>
        <w:left w:val="none" w:sz="0" w:space="0" w:color="auto"/>
        <w:bottom w:val="none" w:sz="0" w:space="0" w:color="auto"/>
        <w:right w:val="none" w:sz="0" w:space="0" w:color="auto"/>
      </w:divBdr>
    </w:div>
    <w:div w:id="1426539442">
      <w:bodyDiv w:val="1"/>
      <w:marLeft w:val="0"/>
      <w:marRight w:val="0"/>
      <w:marTop w:val="0"/>
      <w:marBottom w:val="0"/>
      <w:divBdr>
        <w:top w:val="none" w:sz="0" w:space="0" w:color="auto"/>
        <w:left w:val="none" w:sz="0" w:space="0" w:color="auto"/>
        <w:bottom w:val="none" w:sz="0" w:space="0" w:color="auto"/>
        <w:right w:val="none" w:sz="0" w:space="0" w:color="auto"/>
      </w:divBdr>
    </w:div>
    <w:div w:id="1522358253">
      <w:bodyDiv w:val="1"/>
      <w:marLeft w:val="0"/>
      <w:marRight w:val="0"/>
      <w:marTop w:val="0"/>
      <w:marBottom w:val="0"/>
      <w:divBdr>
        <w:top w:val="none" w:sz="0" w:space="0" w:color="auto"/>
        <w:left w:val="none" w:sz="0" w:space="0" w:color="auto"/>
        <w:bottom w:val="none" w:sz="0" w:space="0" w:color="auto"/>
        <w:right w:val="none" w:sz="0" w:space="0" w:color="auto"/>
      </w:divBdr>
    </w:div>
    <w:div w:id="1559240812">
      <w:bodyDiv w:val="1"/>
      <w:marLeft w:val="0"/>
      <w:marRight w:val="0"/>
      <w:marTop w:val="0"/>
      <w:marBottom w:val="0"/>
      <w:divBdr>
        <w:top w:val="none" w:sz="0" w:space="0" w:color="auto"/>
        <w:left w:val="none" w:sz="0" w:space="0" w:color="auto"/>
        <w:bottom w:val="none" w:sz="0" w:space="0" w:color="auto"/>
        <w:right w:val="none" w:sz="0" w:space="0" w:color="auto"/>
      </w:divBdr>
    </w:div>
    <w:div w:id="1597521369">
      <w:bodyDiv w:val="1"/>
      <w:marLeft w:val="0"/>
      <w:marRight w:val="0"/>
      <w:marTop w:val="0"/>
      <w:marBottom w:val="0"/>
      <w:divBdr>
        <w:top w:val="none" w:sz="0" w:space="0" w:color="auto"/>
        <w:left w:val="none" w:sz="0" w:space="0" w:color="auto"/>
        <w:bottom w:val="none" w:sz="0" w:space="0" w:color="auto"/>
        <w:right w:val="none" w:sz="0" w:space="0" w:color="auto"/>
      </w:divBdr>
    </w:div>
    <w:div w:id="1636252950">
      <w:bodyDiv w:val="1"/>
      <w:marLeft w:val="0"/>
      <w:marRight w:val="0"/>
      <w:marTop w:val="0"/>
      <w:marBottom w:val="0"/>
      <w:divBdr>
        <w:top w:val="none" w:sz="0" w:space="0" w:color="auto"/>
        <w:left w:val="none" w:sz="0" w:space="0" w:color="auto"/>
        <w:bottom w:val="none" w:sz="0" w:space="0" w:color="auto"/>
        <w:right w:val="none" w:sz="0" w:space="0" w:color="auto"/>
      </w:divBdr>
    </w:div>
    <w:div w:id="1636792389">
      <w:bodyDiv w:val="1"/>
      <w:marLeft w:val="0"/>
      <w:marRight w:val="0"/>
      <w:marTop w:val="0"/>
      <w:marBottom w:val="0"/>
      <w:divBdr>
        <w:top w:val="none" w:sz="0" w:space="0" w:color="auto"/>
        <w:left w:val="none" w:sz="0" w:space="0" w:color="auto"/>
        <w:bottom w:val="none" w:sz="0" w:space="0" w:color="auto"/>
        <w:right w:val="none" w:sz="0" w:space="0" w:color="auto"/>
      </w:divBdr>
    </w:div>
    <w:div w:id="1642685893">
      <w:bodyDiv w:val="1"/>
      <w:marLeft w:val="0"/>
      <w:marRight w:val="0"/>
      <w:marTop w:val="0"/>
      <w:marBottom w:val="0"/>
      <w:divBdr>
        <w:top w:val="none" w:sz="0" w:space="0" w:color="auto"/>
        <w:left w:val="none" w:sz="0" w:space="0" w:color="auto"/>
        <w:bottom w:val="none" w:sz="0" w:space="0" w:color="auto"/>
        <w:right w:val="none" w:sz="0" w:space="0" w:color="auto"/>
      </w:divBdr>
    </w:div>
    <w:div w:id="1670710877">
      <w:bodyDiv w:val="1"/>
      <w:marLeft w:val="0"/>
      <w:marRight w:val="0"/>
      <w:marTop w:val="0"/>
      <w:marBottom w:val="0"/>
      <w:divBdr>
        <w:top w:val="none" w:sz="0" w:space="0" w:color="auto"/>
        <w:left w:val="none" w:sz="0" w:space="0" w:color="auto"/>
        <w:bottom w:val="none" w:sz="0" w:space="0" w:color="auto"/>
        <w:right w:val="none" w:sz="0" w:space="0" w:color="auto"/>
      </w:divBdr>
    </w:div>
    <w:div w:id="1739673574">
      <w:bodyDiv w:val="1"/>
      <w:marLeft w:val="0"/>
      <w:marRight w:val="0"/>
      <w:marTop w:val="0"/>
      <w:marBottom w:val="0"/>
      <w:divBdr>
        <w:top w:val="none" w:sz="0" w:space="0" w:color="auto"/>
        <w:left w:val="none" w:sz="0" w:space="0" w:color="auto"/>
        <w:bottom w:val="none" w:sz="0" w:space="0" w:color="auto"/>
        <w:right w:val="none" w:sz="0" w:space="0" w:color="auto"/>
      </w:divBdr>
    </w:div>
    <w:div w:id="1749226087">
      <w:bodyDiv w:val="1"/>
      <w:marLeft w:val="0"/>
      <w:marRight w:val="0"/>
      <w:marTop w:val="0"/>
      <w:marBottom w:val="0"/>
      <w:divBdr>
        <w:top w:val="none" w:sz="0" w:space="0" w:color="auto"/>
        <w:left w:val="none" w:sz="0" w:space="0" w:color="auto"/>
        <w:bottom w:val="none" w:sz="0" w:space="0" w:color="auto"/>
        <w:right w:val="none" w:sz="0" w:space="0" w:color="auto"/>
      </w:divBdr>
    </w:div>
    <w:div w:id="1756900769">
      <w:bodyDiv w:val="1"/>
      <w:marLeft w:val="0"/>
      <w:marRight w:val="0"/>
      <w:marTop w:val="0"/>
      <w:marBottom w:val="0"/>
      <w:divBdr>
        <w:top w:val="none" w:sz="0" w:space="0" w:color="auto"/>
        <w:left w:val="none" w:sz="0" w:space="0" w:color="auto"/>
        <w:bottom w:val="none" w:sz="0" w:space="0" w:color="auto"/>
        <w:right w:val="none" w:sz="0" w:space="0" w:color="auto"/>
      </w:divBdr>
    </w:div>
    <w:div w:id="1760715810">
      <w:bodyDiv w:val="1"/>
      <w:marLeft w:val="0"/>
      <w:marRight w:val="0"/>
      <w:marTop w:val="0"/>
      <w:marBottom w:val="0"/>
      <w:divBdr>
        <w:top w:val="none" w:sz="0" w:space="0" w:color="auto"/>
        <w:left w:val="none" w:sz="0" w:space="0" w:color="auto"/>
        <w:bottom w:val="none" w:sz="0" w:space="0" w:color="auto"/>
        <w:right w:val="none" w:sz="0" w:space="0" w:color="auto"/>
      </w:divBdr>
    </w:div>
    <w:div w:id="1765346223">
      <w:bodyDiv w:val="1"/>
      <w:marLeft w:val="0"/>
      <w:marRight w:val="0"/>
      <w:marTop w:val="0"/>
      <w:marBottom w:val="0"/>
      <w:divBdr>
        <w:top w:val="none" w:sz="0" w:space="0" w:color="auto"/>
        <w:left w:val="none" w:sz="0" w:space="0" w:color="auto"/>
        <w:bottom w:val="none" w:sz="0" w:space="0" w:color="auto"/>
        <w:right w:val="none" w:sz="0" w:space="0" w:color="auto"/>
      </w:divBdr>
    </w:div>
    <w:div w:id="1777752711">
      <w:bodyDiv w:val="1"/>
      <w:marLeft w:val="0"/>
      <w:marRight w:val="0"/>
      <w:marTop w:val="0"/>
      <w:marBottom w:val="0"/>
      <w:divBdr>
        <w:top w:val="none" w:sz="0" w:space="0" w:color="auto"/>
        <w:left w:val="none" w:sz="0" w:space="0" w:color="auto"/>
        <w:bottom w:val="none" w:sz="0" w:space="0" w:color="auto"/>
        <w:right w:val="none" w:sz="0" w:space="0" w:color="auto"/>
      </w:divBdr>
    </w:div>
    <w:div w:id="1778595295">
      <w:bodyDiv w:val="1"/>
      <w:marLeft w:val="0"/>
      <w:marRight w:val="0"/>
      <w:marTop w:val="0"/>
      <w:marBottom w:val="0"/>
      <w:divBdr>
        <w:top w:val="none" w:sz="0" w:space="0" w:color="auto"/>
        <w:left w:val="none" w:sz="0" w:space="0" w:color="auto"/>
        <w:bottom w:val="none" w:sz="0" w:space="0" w:color="auto"/>
        <w:right w:val="none" w:sz="0" w:space="0" w:color="auto"/>
      </w:divBdr>
    </w:div>
    <w:div w:id="1843540863">
      <w:bodyDiv w:val="1"/>
      <w:marLeft w:val="0"/>
      <w:marRight w:val="0"/>
      <w:marTop w:val="0"/>
      <w:marBottom w:val="0"/>
      <w:divBdr>
        <w:top w:val="none" w:sz="0" w:space="0" w:color="auto"/>
        <w:left w:val="none" w:sz="0" w:space="0" w:color="auto"/>
        <w:bottom w:val="none" w:sz="0" w:space="0" w:color="auto"/>
        <w:right w:val="none" w:sz="0" w:space="0" w:color="auto"/>
      </w:divBdr>
    </w:div>
    <w:div w:id="1879388075">
      <w:bodyDiv w:val="1"/>
      <w:marLeft w:val="0"/>
      <w:marRight w:val="0"/>
      <w:marTop w:val="0"/>
      <w:marBottom w:val="0"/>
      <w:divBdr>
        <w:top w:val="none" w:sz="0" w:space="0" w:color="auto"/>
        <w:left w:val="none" w:sz="0" w:space="0" w:color="auto"/>
        <w:bottom w:val="none" w:sz="0" w:space="0" w:color="auto"/>
        <w:right w:val="none" w:sz="0" w:space="0" w:color="auto"/>
      </w:divBdr>
    </w:div>
    <w:div w:id="1899050709">
      <w:bodyDiv w:val="1"/>
      <w:marLeft w:val="0"/>
      <w:marRight w:val="0"/>
      <w:marTop w:val="0"/>
      <w:marBottom w:val="0"/>
      <w:divBdr>
        <w:top w:val="none" w:sz="0" w:space="0" w:color="auto"/>
        <w:left w:val="none" w:sz="0" w:space="0" w:color="auto"/>
        <w:bottom w:val="none" w:sz="0" w:space="0" w:color="auto"/>
        <w:right w:val="none" w:sz="0" w:space="0" w:color="auto"/>
      </w:divBdr>
    </w:div>
    <w:div w:id="1913851695">
      <w:bodyDiv w:val="1"/>
      <w:marLeft w:val="0"/>
      <w:marRight w:val="0"/>
      <w:marTop w:val="0"/>
      <w:marBottom w:val="0"/>
      <w:divBdr>
        <w:top w:val="none" w:sz="0" w:space="0" w:color="auto"/>
        <w:left w:val="none" w:sz="0" w:space="0" w:color="auto"/>
        <w:bottom w:val="none" w:sz="0" w:space="0" w:color="auto"/>
        <w:right w:val="none" w:sz="0" w:space="0" w:color="auto"/>
      </w:divBdr>
    </w:div>
    <w:div w:id="1989820752">
      <w:bodyDiv w:val="1"/>
      <w:marLeft w:val="0"/>
      <w:marRight w:val="0"/>
      <w:marTop w:val="0"/>
      <w:marBottom w:val="0"/>
      <w:divBdr>
        <w:top w:val="none" w:sz="0" w:space="0" w:color="auto"/>
        <w:left w:val="none" w:sz="0" w:space="0" w:color="auto"/>
        <w:bottom w:val="none" w:sz="0" w:space="0" w:color="auto"/>
        <w:right w:val="none" w:sz="0" w:space="0" w:color="auto"/>
      </w:divBdr>
    </w:div>
    <w:div w:id="1999994253">
      <w:bodyDiv w:val="1"/>
      <w:marLeft w:val="0"/>
      <w:marRight w:val="0"/>
      <w:marTop w:val="0"/>
      <w:marBottom w:val="0"/>
      <w:divBdr>
        <w:top w:val="none" w:sz="0" w:space="0" w:color="auto"/>
        <w:left w:val="none" w:sz="0" w:space="0" w:color="auto"/>
        <w:bottom w:val="none" w:sz="0" w:space="0" w:color="auto"/>
        <w:right w:val="none" w:sz="0" w:space="0" w:color="auto"/>
      </w:divBdr>
    </w:div>
    <w:div w:id="2048095053">
      <w:bodyDiv w:val="1"/>
      <w:marLeft w:val="0"/>
      <w:marRight w:val="0"/>
      <w:marTop w:val="0"/>
      <w:marBottom w:val="0"/>
      <w:divBdr>
        <w:top w:val="none" w:sz="0" w:space="0" w:color="auto"/>
        <w:left w:val="none" w:sz="0" w:space="0" w:color="auto"/>
        <w:bottom w:val="none" w:sz="0" w:space="0" w:color="auto"/>
        <w:right w:val="none" w:sz="0" w:space="0" w:color="auto"/>
      </w:divBdr>
    </w:div>
    <w:div w:id="212153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6936\AppData\Roaming\Microsoft\Templates\Informe%20moder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FF98F88B3B4991A5F89CE519EFEC40"/>
        <w:category>
          <w:name w:val="General"/>
          <w:gallery w:val="placeholder"/>
        </w:category>
        <w:types>
          <w:type w:val="bbPlcHdr"/>
        </w:types>
        <w:behaviors>
          <w:behavior w:val="content"/>
        </w:behaviors>
        <w:guid w:val="{E2C20562-5A11-46BC-BB67-97FF014A66B2}"/>
      </w:docPartPr>
      <w:docPartBody>
        <w:p w:rsidR="002913EF" w:rsidRDefault="005C3E91" w:rsidP="005C3E91">
          <w:pPr>
            <w:pStyle w:val="A4FF98F88B3B4991A5F89CE519EFEC40"/>
          </w:pPr>
          <w:r w:rsidRPr="00191A35">
            <w:rPr>
              <w:noProof/>
              <w:lang w:bidi="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cuerpo)">
    <w:altName w:val="Calibri"/>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E91"/>
    <w:rsid w:val="0018227D"/>
    <w:rsid w:val="002913EF"/>
    <w:rsid w:val="00370E18"/>
    <w:rsid w:val="005A3CA5"/>
    <w:rsid w:val="005C3E91"/>
    <w:rsid w:val="00730BF7"/>
    <w:rsid w:val="00912E31"/>
    <w:rsid w:val="00915969"/>
    <w:rsid w:val="00B144AB"/>
    <w:rsid w:val="00E44998"/>
    <w:rsid w:val="00EC35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4FF98F88B3B4991A5F89CE519EFEC40">
    <w:name w:val="A4FF98F88B3B4991A5F89CE519EFEC40"/>
    <w:rsid w:val="005C3E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R">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1A162C-F85E-4089-B3A7-8C73458EA795}">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 moderno</Template>
  <TotalTime>0</TotalTime>
  <Pages>24</Pages>
  <Words>2863</Words>
  <Characters>15750</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2022-04-28T05:17:00Z</dcterms:created>
  <dcterms:modified xsi:type="dcterms:W3CDTF">2022-04-29T18:09:00Z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